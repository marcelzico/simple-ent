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21A1" w:rsidRDefault="00D55251" w:rsidP="00D55251">
      <w:pPr>
        <w:pStyle w:val="Titre"/>
      </w:pPr>
      <w:r>
        <w:t>laryngite aiguë de l’enfant</w:t>
      </w:r>
    </w:p>
    <w:p w:rsidR="00CC6133" w:rsidRPr="005F270C" w:rsidRDefault="00CC6133" w:rsidP="005F270C">
      <w:pPr>
        <w:spacing w:after="0"/>
        <w:rPr>
          <w:b/>
          <w:bCs/>
          <w:i/>
          <w:iCs/>
        </w:rPr>
      </w:pPr>
      <w:r w:rsidRPr="005F270C">
        <w:rPr>
          <w:b/>
          <w:bCs/>
          <w:i/>
          <w:iCs/>
        </w:rPr>
        <w:t>Objectifs :</w:t>
      </w:r>
    </w:p>
    <w:p w:rsidR="00CC6133" w:rsidRDefault="00CC6133" w:rsidP="005F270C">
      <w:pPr>
        <w:pStyle w:val="Paragraphedeliste"/>
        <w:numPr>
          <w:ilvl w:val="0"/>
          <w:numId w:val="1"/>
        </w:numPr>
        <w:spacing w:before="0"/>
      </w:pPr>
      <w:r>
        <w:t xml:space="preserve">Poser le diagnostic positif et étiologique </w:t>
      </w:r>
      <w:r w:rsidR="002E52C4">
        <w:t xml:space="preserve">d’une laryngite aiguë </w:t>
      </w:r>
    </w:p>
    <w:p w:rsidR="002E52C4" w:rsidRDefault="002E52C4" w:rsidP="00CC6133">
      <w:pPr>
        <w:pStyle w:val="Paragraphedeliste"/>
        <w:numPr>
          <w:ilvl w:val="0"/>
          <w:numId w:val="1"/>
        </w:numPr>
      </w:pPr>
      <w:r>
        <w:t xml:space="preserve">Citer les principes du traitement d’une laryngite aiguë </w:t>
      </w:r>
    </w:p>
    <w:p w:rsidR="002E52C4" w:rsidRDefault="002E52C4" w:rsidP="002E52C4">
      <w:pPr>
        <w:pStyle w:val="Titre1"/>
      </w:pPr>
      <w:r>
        <w:t>Introduction :</w:t>
      </w:r>
    </w:p>
    <w:p w:rsidR="002E52C4" w:rsidRPr="00C60A97" w:rsidRDefault="002E52C4" w:rsidP="002E52C4">
      <w:pPr>
        <w:pStyle w:val="Paragraphedeliste"/>
        <w:numPr>
          <w:ilvl w:val="0"/>
          <w:numId w:val="1"/>
        </w:numPr>
        <w:rPr>
          <w:b/>
          <w:bCs/>
        </w:rPr>
      </w:pPr>
      <w:r w:rsidRPr="00C60A97">
        <w:rPr>
          <w:b/>
          <w:bCs/>
        </w:rPr>
        <w:t>Inflammation  aiguë d’origine infectieuse du larynx</w:t>
      </w:r>
    </w:p>
    <w:p w:rsidR="002E52C4" w:rsidRDefault="002E52C4" w:rsidP="002E52C4">
      <w:pPr>
        <w:pStyle w:val="Paragraphedeliste"/>
        <w:numPr>
          <w:ilvl w:val="0"/>
          <w:numId w:val="1"/>
        </w:numPr>
      </w:pPr>
      <w:r>
        <w:t xml:space="preserve">Situation fréquente en pédiatrie </w:t>
      </w:r>
    </w:p>
    <w:p w:rsidR="002E52C4" w:rsidRDefault="002E52C4" w:rsidP="002E52C4">
      <w:pPr>
        <w:pStyle w:val="Paragraphedeliste"/>
        <w:numPr>
          <w:ilvl w:val="0"/>
          <w:numId w:val="1"/>
        </w:numPr>
      </w:pPr>
      <w:r w:rsidRPr="00C60A97">
        <w:rPr>
          <w:b/>
          <w:bCs/>
        </w:rPr>
        <w:t xml:space="preserve">Gravité : </w:t>
      </w:r>
      <w:r>
        <w:t xml:space="preserve">dyspnée laryngée et localisation de l’atteinte </w:t>
      </w:r>
    </w:p>
    <w:p w:rsidR="002E52C4" w:rsidRDefault="002E52C4" w:rsidP="002E52C4">
      <w:pPr>
        <w:pStyle w:val="Paragraphedeliste"/>
        <w:numPr>
          <w:ilvl w:val="0"/>
          <w:numId w:val="1"/>
        </w:numPr>
      </w:pPr>
      <w:r w:rsidRPr="00C60A97">
        <w:rPr>
          <w:b/>
          <w:bCs/>
        </w:rPr>
        <w:t xml:space="preserve">Urgence diagnostique et  thérapeutique : </w:t>
      </w:r>
      <w:r>
        <w:t xml:space="preserve">forme sévère </w:t>
      </w:r>
    </w:p>
    <w:p w:rsidR="002E52C4" w:rsidRDefault="002E52C4" w:rsidP="002E52C4">
      <w:pPr>
        <w:pStyle w:val="Paragraphedeliste"/>
        <w:numPr>
          <w:ilvl w:val="0"/>
          <w:numId w:val="1"/>
        </w:numPr>
      </w:pPr>
      <w:r>
        <w:t xml:space="preserve">Mise en jeu du pronostic vital à court terme </w:t>
      </w:r>
    </w:p>
    <w:p w:rsidR="002E52C4" w:rsidRDefault="002E52C4" w:rsidP="00C60A97">
      <w:pPr>
        <w:pStyle w:val="Titre1"/>
      </w:pPr>
      <w:r>
        <w:t>Rappel anatomo-physiologique du larynx :</w:t>
      </w:r>
    </w:p>
    <w:p w:rsidR="002E52C4" w:rsidRDefault="002E52C4" w:rsidP="002E52C4">
      <w:pPr>
        <w:pStyle w:val="Paragraphedeliste"/>
        <w:numPr>
          <w:ilvl w:val="0"/>
          <w:numId w:val="1"/>
        </w:numPr>
      </w:pPr>
      <w:r>
        <w:t>Organe impair et médian</w:t>
      </w:r>
    </w:p>
    <w:p w:rsidR="002E52C4" w:rsidRPr="00513798" w:rsidRDefault="00A43977" w:rsidP="002E52C4">
      <w:pPr>
        <w:pStyle w:val="Paragraphedeliste"/>
        <w:numPr>
          <w:ilvl w:val="0"/>
          <w:numId w:val="1"/>
        </w:numPr>
        <w:rPr>
          <w:b/>
          <w:bCs/>
        </w:rPr>
      </w:pPr>
      <w:r w:rsidRPr="00513798">
        <w:rPr>
          <w:b/>
          <w:bCs/>
        </w:rPr>
        <w:t>3 étages :</w:t>
      </w:r>
    </w:p>
    <w:p w:rsidR="00A43977" w:rsidRDefault="00A43977" w:rsidP="00A43977">
      <w:pPr>
        <w:pStyle w:val="Paragraphedeliste"/>
        <w:numPr>
          <w:ilvl w:val="1"/>
          <w:numId w:val="1"/>
        </w:numPr>
      </w:pPr>
      <w:r>
        <w:t>Sus-glottique</w:t>
      </w:r>
    </w:p>
    <w:p w:rsidR="00A43977" w:rsidRDefault="00A43977" w:rsidP="00A43977">
      <w:pPr>
        <w:pStyle w:val="Paragraphedeliste"/>
        <w:numPr>
          <w:ilvl w:val="1"/>
          <w:numId w:val="1"/>
        </w:numPr>
      </w:pPr>
      <w:r>
        <w:t xml:space="preserve">Sous-glottique </w:t>
      </w:r>
    </w:p>
    <w:p w:rsidR="00A43977" w:rsidRPr="00513798" w:rsidRDefault="00A43977" w:rsidP="00A43977">
      <w:pPr>
        <w:pStyle w:val="Paragraphedeliste"/>
        <w:numPr>
          <w:ilvl w:val="0"/>
          <w:numId w:val="1"/>
        </w:numPr>
        <w:rPr>
          <w:b/>
          <w:bCs/>
        </w:rPr>
      </w:pPr>
      <w:r w:rsidRPr="00513798">
        <w:rPr>
          <w:b/>
          <w:bCs/>
        </w:rPr>
        <w:t xml:space="preserve">Rôles dans : </w:t>
      </w:r>
    </w:p>
    <w:p w:rsidR="00A43977" w:rsidRDefault="00A43977" w:rsidP="00A43977">
      <w:pPr>
        <w:pStyle w:val="Paragraphedeliste"/>
        <w:numPr>
          <w:ilvl w:val="1"/>
          <w:numId w:val="1"/>
        </w:numPr>
      </w:pPr>
      <w:r>
        <w:t>Phonation</w:t>
      </w:r>
    </w:p>
    <w:p w:rsidR="00A43977" w:rsidRDefault="00A43977" w:rsidP="00A43977">
      <w:pPr>
        <w:pStyle w:val="Paragraphedeliste"/>
        <w:numPr>
          <w:ilvl w:val="1"/>
          <w:numId w:val="1"/>
        </w:numPr>
      </w:pPr>
      <w:r>
        <w:t>Déglutition </w:t>
      </w:r>
    </w:p>
    <w:p w:rsidR="00D15165" w:rsidRDefault="00513798" w:rsidP="00A43977">
      <w:pPr>
        <w:pStyle w:val="Paragraphedeliste"/>
        <w:numPr>
          <w:ilvl w:val="1"/>
          <w:numId w:val="1"/>
        </w:numPr>
      </w:pPr>
      <w:r>
        <w:t>R</w:t>
      </w:r>
      <w:r w:rsidR="00D15165">
        <w:t>espiration</w:t>
      </w:r>
      <w:r>
        <w:t xml:space="preserve"> </w:t>
      </w:r>
    </w:p>
    <w:p w:rsidR="00513798" w:rsidRDefault="00513798" w:rsidP="000D5E5A">
      <w:pPr>
        <w:pStyle w:val="Titre1"/>
      </w:pPr>
      <w:r>
        <w:t>Diagnostic positif :</w:t>
      </w:r>
    </w:p>
    <w:p w:rsidR="00513798" w:rsidRDefault="00513798" w:rsidP="00513798">
      <w:pPr>
        <w:pStyle w:val="Paragraphedeliste"/>
        <w:numPr>
          <w:ilvl w:val="0"/>
          <w:numId w:val="1"/>
        </w:numPr>
      </w:pPr>
      <w:r>
        <w:t>Clinique +++</w:t>
      </w:r>
    </w:p>
    <w:p w:rsidR="008A2FB6" w:rsidRDefault="008A2FB6" w:rsidP="00513798">
      <w:pPr>
        <w:pStyle w:val="Paragraphedeliste"/>
        <w:numPr>
          <w:ilvl w:val="0"/>
          <w:numId w:val="1"/>
        </w:numPr>
      </w:pPr>
      <w:r>
        <w:t>Notion de rhinopharyngite</w:t>
      </w:r>
    </w:p>
    <w:p w:rsidR="008A2FB6" w:rsidRDefault="008A2FB6" w:rsidP="00513798">
      <w:pPr>
        <w:pStyle w:val="Paragraphedeliste"/>
        <w:numPr>
          <w:ilvl w:val="0"/>
          <w:numId w:val="1"/>
        </w:numPr>
      </w:pPr>
      <w:r>
        <w:t xml:space="preserve">Modification du cri et de la voix </w:t>
      </w:r>
    </w:p>
    <w:p w:rsidR="000D5E5A" w:rsidRDefault="000D5E5A" w:rsidP="00513798">
      <w:pPr>
        <w:pStyle w:val="Paragraphedeliste"/>
        <w:numPr>
          <w:ilvl w:val="0"/>
          <w:numId w:val="1"/>
        </w:numPr>
      </w:pPr>
      <w:r>
        <w:t xml:space="preserve">Toux rauque et </w:t>
      </w:r>
      <w:proofErr w:type="spellStart"/>
      <w:r>
        <w:t>aboyante</w:t>
      </w:r>
      <w:proofErr w:type="spellEnd"/>
    </w:p>
    <w:p w:rsidR="000D5E5A" w:rsidRDefault="000D5E5A" w:rsidP="00513798">
      <w:pPr>
        <w:pStyle w:val="Paragraphedeliste"/>
        <w:numPr>
          <w:ilvl w:val="0"/>
          <w:numId w:val="1"/>
        </w:numPr>
      </w:pPr>
      <w:r>
        <w:t xml:space="preserve">Dyspnée : bradypnée inspiratoire </w:t>
      </w:r>
    </w:p>
    <w:p w:rsidR="000D5E5A" w:rsidRDefault="000D5E5A" w:rsidP="00513798">
      <w:pPr>
        <w:pStyle w:val="Paragraphedeliste"/>
        <w:numPr>
          <w:ilvl w:val="0"/>
          <w:numId w:val="1"/>
        </w:numPr>
      </w:pPr>
      <w:r>
        <w:t>Bruit inspiratoire : stridor</w:t>
      </w:r>
    </w:p>
    <w:p w:rsidR="000D5E5A" w:rsidRDefault="000D5E5A" w:rsidP="00513798">
      <w:pPr>
        <w:pStyle w:val="Paragraphedeliste"/>
        <w:numPr>
          <w:ilvl w:val="0"/>
          <w:numId w:val="1"/>
        </w:numPr>
      </w:pPr>
      <w:r>
        <w:t xml:space="preserve">Cornage </w:t>
      </w:r>
    </w:p>
    <w:p w:rsidR="00CC1066" w:rsidRDefault="00CC1066" w:rsidP="00CC1066">
      <w:pPr>
        <w:pStyle w:val="Paragraphedeliste"/>
      </w:pPr>
    </w:p>
    <w:p w:rsidR="00CC1066" w:rsidRPr="005F270C" w:rsidRDefault="00CC1066" w:rsidP="00CC1066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5F270C">
        <w:rPr>
          <w:b/>
          <w:bCs/>
          <w:color w:val="7030A0" w:themeColor="accent1"/>
        </w:rPr>
        <w:t>4 stades :</w:t>
      </w:r>
    </w:p>
    <w:p w:rsidR="00CC1066" w:rsidRPr="009975BB" w:rsidRDefault="00B1308B" w:rsidP="00CC1066">
      <w:pPr>
        <w:pStyle w:val="Paragraphedeliste"/>
        <w:numPr>
          <w:ilvl w:val="1"/>
          <w:numId w:val="1"/>
        </w:numPr>
        <w:rPr>
          <w:b/>
          <w:bCs/>
          <w:color w:val="455F51" w:themeColor="text2"/>
        </w:rPr>
      </w:pPr>
      <w:r w:rsidRPr="009975BB">
        <w:rPr>
          <w:b/>
          <w:bCs/>
          <w:color w:val="455F51" w:themeColor="text2"/>
        </w:rPr>
        <w:t xml:space="preserve">Laryngite légère : </w:t>
      </w:r>
    </w:p>
    <w:p w:rsidR="00B1308B" w:rsidRDefault="00B1308B" w:rsidP="00B1308B">
      <w:pPr>
        <w:pStyle w:val="Paragraphedeliste"/>
        <w:numPr>
          <w:ilvl w:val="2"/>
          <w:numId w:val="1"/>
        </w:numPr>
      </w:pPr>
      <w:r>
        <w:t xml:space="preserve">Toux </w:t>
      </w:r>
      <w:proofErr w:type="spellStart"/>
      <w:r>
        <w:t>aboyante</w:t>
      </w:r>
      <w:proofErr w:type="spellEnd"/>
      <w:r>
        <w:t xml:space="preserve"> réveillant la nuit avec voix rauque </w:t>
      </w:r>
    </w:p>
    <w:p w:rsidR="00B1308B" w:rsidRDefault="00B1308B" w:rsidP="00B1308B">
      <w:pPr>
        <w:pStyle w:val="Paragraphedeliste"/>
        <w:numPr>
          <w:ilvl w:val="2"/>
          <w:numId w:val="1"/>
        </w:numPr>
      </w:pPr>
      <w:r>
        <w:t xml:space="preserve">Sans stridor ou stridor lors des pleurs </w:t>
      </w:r>
    </w:p>
    <w:p w:rsidR="00B1308B" w:rsidRPr="009975BB" w:rsidRDefault="00B1308B" w:rsidP="00B1308B">
      <w:pPr>
        <w:pStyle w:val="Paragraphedeliste"/>
        <w:numPr>
          <w:ilvl w:val="1"/>
          <w:numId w:val="1"/>
        </w:numPr>
        <w:rPr>
          <w:b/>
          <w:bCs/>
          <w:color w:val="455F51" w:themeColor="text2"/>
        </w:rPr>
      </w:pPr>
      <w:r w:rsidRPr="009975BB">
        <w:rPr>
          <w:b/>
          <w:bCs/>
          <w:color w:val="455F51" w:themeColor="text2"/>
        </w:rPr>
        <w:t xml:space="preserve">Laryngite légère à modérée : </w:t>
      </w:r>
    </w:p>
    <w:p w:rsidR="00B1308B" w:rsidRDefault="00B1308B" w:rsidP="00B1308B">
      <w:pPr>
        <w:pStyle w:val="Paragraphedeliste"/>
        <w:numPr>
          <w:ilvl w:val="2"/>
          <w:numId w:val="1"/>
        </w:numPr>
      </w:pPr>
      <w:r>
        <w:t xml:space="preserve">Stridor au repos de façon intermittente </w:t>
      </w:r>
    </w:p>
    <w:p w:rsidR="00B1308B" w:rsidRPr="009975BB" w:rsidRDefault="00B1308B" w:rsidP="00B1308B">
      <w:pPr>
        <w:pStyle w:val="Paragraphedeliste"/>
        <w:numPr>
          <w:ilvl w:val="1"/>
          <w:numId w:val="1"/>
        </w:numPr>
        <w:rPr>
          <w:b/>
          <w:bCs/>
          <w:color w:val="455F51" w:themeColor="text2"/>
        </w:rPr>
      </w:pPr>
      <w:r w:rsidRPr="009975BB">
        <w:rPr>
          <w:b/>
          <w:bCs/>
          <w:color w:val="455F51" w:themeColor="text2"/>
        </w:rPr>
        <w:t>Laryngite modérée à sévère :</w:t>
      </w:r>
    </w:p>
    <w:p w:rsidR="00B1308B" w:rsidRDefault="00B1308B" w:rsidP="00B1308B">
      <w:pPr>
        <w:pStyle w:val="Paragraphedeliste"/>
        <w:numPr>
          <w:ilvl w:val="2"/>
          <w:numId w:val="1"/>
        </w:numPr>
      </w:pPr>
      <w:r>
        <w:t xml:space="preserve">Stridor au repos avec tirage </w:t>
      </w:r>
    </w:p>
    <w:p w:rsidR="00B1308B" w:rsidRPr="009975BB" w:rsidRDefault="00B1308B" w:rsidP="00B1308B">
      <w:pPr>
        <w:pStyle w:val="Paragraphedeliste"/>
        <w:numPr>
          <w:ilvl w:val="1"/>
          <w:numId w:val="1"/>
        </w:numPr>
        <w:rPr>
          <w:b/>
          <w:bCs/>
          <w:color w:val="455F51" w:themeColor="text2"/>
        </w:rPr>
      </w:pPr>
      <w:r w:rsidRPr="009975BB">
        <w:rPr>
          <w:b/>
          <w:bCs/>
          <w:color w:val="455F51" w:themeColor="text2"/>
        </w:rPr>
        <w:t>Laryngite sévère :</w:t>
      </w:r>
    </w:p>
    <w:p w:rsidR="00B1308B" w:rsidRDefault="00AF5E48" w:rsidP="00B1308B">
      <w:pPr>
        <w:pStyle w:val="Paragraphedeliste"/>
        <w:numPr>
          <w:ilvl w:val="2"/>
          <w:numId w:val="1"/>
        </w:numPr>
      </w:pPr>
      <w:r>
        <w:t>Stridor au repos avec tirage important, agitation ou léthargie, détresse respiratoire avec désaturation</w:t>
      </w:r>
    </w:p>
    <w:p w:rsidR="00AF5E48" w:rsidRDefault="00AF5E48" w:rsidP="00AF5E48">
      <w:pPr>
        <w:pStyle w:val="Titre1"/>
      </w:pPr>
      <w:r>
        <w:t>Diagnostic différentiel :</w:t>
      </w:r>
    </w:p>
    <w:p w:rsidR="00AF5E48" w:rsidRDefault="00AF5E48" w:rsidP="00AF5E48">
      <w:pPr>
        <w:pStyle w:val="Paragraphedeliste"/>
        <w:numPr>
          <w:ilvl w:val="0"/>
          <w:numId w:val="1"/>
        </w:numPr>
      </w:pPr>
      <w:r w:rsidRPr="009975BB">
        <w:rPr>
          <w:b/>
          <w:bCs/>
        </w:rPr>
        <w:lastRenderedPageBreak/>
        <w:t xml:space="preserve">Obstruction </w:t>
      </w:r>
      <w:r w:rsidR="009975BB" w:rsidRPr="009975BB">
        <w:rPr>
          <w:b/>
          <w:bCs/>
        </w:rPr>
        <w:t>bucco pharyngée</w:t>
      </w:r>
      <w:r w:rsidRPr="009975BB">
        <w:rPr>
          <w:b/>
          <w:bCs/>
        </w:rPr>
        <w:t xml:space="preserve"> : </w:t>
      </w:r>
      <w:r>
        <w:t xml:space="preserve">abcès retro-pharyngée </w:t>
      </w:r>
    </w:p>
    <w:p w:rsidR="00AF5E48" w:rsidRPr="009975BB" w:rsidRDefault="00AF5E48" w:rsidP="00AF5E48">
      <w:pPr>
        <w:pStyle w:val="Paragraphedeliste"/>
        <w:numPr>
          <w:ilvl w:val="0"/>
          <w:numId w:val="1"/>
        </w:numPr>
        <w:rPr>
          <w:b/>
          <w:bCs/>
        </w:rPr>
      </w:pPr>
      <w:r w:rsidRPr="009975BB">
        <w:rPr>
          <w:b/>
          <w:bCs/>
        </w:rPr>
        <w:t>Obstruction trachéale :</w:t>
      </w:r>
    </w:p>
    <w:p w:rsidR="00AF5E48" w:rsidRDefault="00AF5E48" w:rsidP="00AF5E48">
      <w:pPr>
        <w:pStyle w:val="Paragraphedeliste"/>
        <w:numPr>
          <w:ilvl w:val="1"/>
          <w:numId w:val="1"/>
        </w:numPr>
      </w:pPr>
      <w:r>
        <w:t>Tumeur, corps étranger</w:t>
      </w:r>
    </w:p>
    <w:p w:rsidR="00AF5E48" w:rsidRPr="009975BB" w:rsidRDefault="00AF5E48" w:rsidP="00AF5E48">
      <w:pPr>
        <w:pStyle w:val="Paragraphedeliste"/>
        <w:numPr>
          <w:ilvl w:val="0"/>
          <w:numId w:val="1"/>
        </w:numPr>
        <w:rPr>
          <w:b/>
          <w:bCs/>
        </w:rPr>
      </w:pPr>
      <w:r w:rsidRPr="009975BB">
        <w:rPr>
          <w:b/>
          <w:bCs/>
        </w:rPr>
        <w:t>Pleuro-pneumopathies</w:t>
      </w:r>
    </w:p>
    <w:p w:rsidR="00AF5E48" w:rsidRPr="009975BB" w:rsidRDefault="00AF5E48" w:rsidP="00AF5E48">
      <w:pPr>
        <w:pStyle w:val="Paragraphedeliste"/>
        <w:numPr>
          <w:ilvl w:val="0"/>
          <w:numId w:val="1"/>
        </w:numPr>
        <w:rPr>
          <w:b/>
          <w:bCs/>
        </w:rPr>
      </w:pPr>
      <w:r w:rsidRPr="009975BB">
        <w:rPr>
          <w:b/>
          <w:bCs/>
        </w:rPr>
        <w:t xml:space="preserve">Asthme </w:t>
      </w:r>
    </w:p>
    <w:p w:rsidR="00AF5E48" w:rsidRDefault="00AF5E48" w:rsidP="00AF5E48">
      <w:pPr>
        <w:pStyle w:val="Titre1"/>
      </w:pPr>
      <w:r>
        <w:t>Diagnostic étiologique :</w:t>
      </w:r>
    </w:p>
    <w:p w:rsidR="00AF5E48" w:rsidRDefault="00AF5E48" w:rsidP="00AF5E48">
      <w:pPr>
        <w:pStyle w:val="Titre2"/>
      </w:pPr>
      <w:r>
        <w:t>Laryngite aiguë sous glottique :</w:t>
      </w:r>
    </w:p>
    <w:p w:rsidR="00AF5E48" w:rsidRDefault="00AF5E48" w:rsidP="00AF5E48">
      <w:pPr>
        <w:pStyle w:val="Paragraphedeliste"/>
        <w:numPr>
          <w:ilvl w:val="0"/>
          <w:numId w:val="1"/>
        </w:numPr>
      </w:pPr>
      <w:r>
        <w:t xml:space="preserve">Saison hivernale </w:t>
      </w:r>
    </w:p>
    <w:p w:rsidR="00AF5E48" w:rsidRDefault="00AF5E48" w:rsidP="00AF5E48">
      <w:pPr>
        <w:pStyle w:val="Paragraphedeliste"/>
        <w:numPr>
          <w:ilvl w:val="0"/>
          <w:numId w:val="1"/>
        </w:numPr>
      </w:pPr>
      <w:r>
        <w:t xml:space="preserve">Garçon 1 à 3 ans </w:t>
      </w:r>
    </w:p>
    <w:p w:rsidR="00AF5E48" w:rsidRDefault="00AF5E48" w:rsidP="00AF5E48">
      <w:pPr>
        <w:pStyle w:val="Paragraphedeliste"/>
        <w:numPr>
          <w:ilvl w:val="0"/>
          <w:numId w:val="1"/>
        </w:numPr>
      </w:pPr>
      <w:r w:rsidRPr="009975BB">
        <w:rPr>
          <w:b/>
          <w:bCs/>
        </w:rPr>
        <w:t xml:space="preserve">Etiologie : </w:t>
      </w:r>
      <w:r>
        <w:t xml:space="preserve">virus para influenzae </w:t>
      </w:r>
    </w:p>
    <w:p w:rsidR="00AF5E48" w:rsidRPr="009975BB" w:rsidRDefault="00AF5E48" w:rsidP="00AF5E48">
      <w:pPr>
        <w:pStyle w:val="Paragraphedeliste"/>
        <w:numPr>
          <w:ilvl w:val="0"/>
          <w:numId w:val="1"/>
        </w:numPr>
        <w:rPr>
          <w:b/>
          <w:bCs/>
        </w:rPr>
      </w:pPr>
      <w:r w:rsidRPr="009975BB">
        <w:rPr>
          <w:b/>
          <w:bCs/>
        </w:rPr>
        <w:t>Clinique :</w:t>
      </w:r>
    </w:p>
    <w:p w:rsidR="0002009C" w:rsidRDefault="0002009C" w:rsidP="0002009C">
      <w:pPr>
        <w:pStyle w:val="Paragraphedeliste"/>
        <w:numPr>
          <w:ilvl w:val="1"/>
          <w:numId w:val="1"/>
        </w:numPr>
      </w:pPr>
      <w:r>
        <w:t>Début nocturne</w:t>
      </w:r>
    </w:p>
    <w:p w:rsidR="0002009C" w:rsidRDefault="0002009C" w:rsidP="0002009C">
      <w:pPr>
        <w:pStyle w:val="Paragraphedeliste"/>
        <w:numPr>
          <w:ilvl w:val="1"/>
          <w:numId w:val="1"/>
        </w:numPr>
      </w:pPr>
      <w:r>
        <w:t>Fièvre à 38,5°c</w:t>
      </w:r>
    </w:p>
    <w:p w:rsidR="0002009C" w:rsidRDefault="0002009C" w:rsidP="0002009C">
      <w:pPr>
        <w:pStyle w:val="Paragraphedeliste"/>
        <w:numPr>
          <w:ilvl w:val="1"/>
          <w:numId w:val="1"/>
        </w:numPr>
      </w:pPr>
      <w:r>
        <w:t xml:space="preserve">Toux rauque et </w:t>
      </w:r>
      <w:proofErr w:type="spellStart"/>
      <w:r>
        <w:t>aboyante</w:t>
      </w:r>
      <w:proofErr w:type="spellEnd"/>
      <w:r>
        <w:t xml:space="preserve"> </w:t>
      </w:r>
    </w:p>
    <w:p w:rsidR="0002009C" w:rsidRDefault="0002009C" w:rsidP="0002009C">
      <w:pPr>
        <w:pStyle w:val="Paragraphedeliste"/>
        <w:numPr>
          <w:ilvl w:val="1"/>
          <w:numId w:val="1"/>
        </w:numPr>
      </w:pPr>
      <w:r>
        <w:t>Bradypnée inspiratoire</w:t>
      </w:r>
    </w:p>
    <w:p w:rsidR="0002009C" w:rsidRDefault="0002009C" w:rsidP="0002009C">
      <w:pPr>
        <w:pStyle w:val="Paragraphedeliste"/>
        <w:numPr>
          <w:ilvl w:val="1"/>
          <w:numId w:val="1"/>
        </w:numPr>
      </w:pPr>
      <w:r>
        <w:t xml:space="preserve">Cornage </w:t>
      </w:r>
    </w:p>
    <w:p w:rsidR="0002009C" w:rsidRDefault="0002009C" w:rsidP="006B6879">
      <w:pPr>
        <w:pStyle w:val="Titre2"/>
      </w:pPr>
      <w:proofErr w:type="spellStart"/>
      <w:r>
        <w:t>Epiglo</w:t>
      </w:r>
      <w:r w:rsidR="006B6879">
        <w:t>t</w:t>
      </w:r>
      <w:r>
        <w:t>tite</w:t>
      </w:r>
      <w:proofErr w:type="spellEnd"/>
      <w:r>
        <w:t> :</w:t>
      </w:r>
    </w:p>
    <w:p w:rsidR="006B6879" w:rsidRDefault="006B6879" w:rsidP="006B6879">
      <w:pPr>
        <w:pStyle w:val="Paragraphedeliste"/>
        <w:numPr>
          <w:ilvl w:val="0"/>
          <w:numId w:val="1"/>
        </w:numPr>
      </w:pPr>
      <w:r>
        <w:t xml:space="preserve">Garçon de 3 ans </w:t>
      </w:r>
    </w:p>
    <w:p w:rsidR="006B6879" w:rsidRDefault="006B6879" w:rsidP="006B6879">
      <w:pPr>
        <w:pStyle w:val="Paragraphedeliste"/>
        <w:numPr>
          <w:ilvl w:val="0"/>
          <w:numId w:val="1"/>
        </w:numPr>
      </w:pPr>
      <w:r w:rsidRPr="009975BB">
        <w:rPr>
          <w:b/>
          <w:bCs/>
        </w:rPr>
        <w:t>Etiologie bactérienne</w:t>
      </w:r>
      <w:r>
        <w:t xml:space="preserve"> </w:t>
      </w:r>
      <w:r>
        <w:rPr>
          <w:i/>
          <w:iCs/>
        </w:rPr>
        <w:t>Haemophilus influenzae</w:t>
      </w:r>
      <w:r>
        <w:t xml:space="preserve"> </w:t>
      </w:r>
    </w:p>
    <w:p w:rsidR="006B6879" w:rsidRDefault="006B6879" w:rsidP="006B6879">
      <w:pPr>
        <w:pStyle w:val="Paragraphedeliste"/>
        <w:numPr>
          <w:ilvl w:val="0"/>
          <w:numId w:val="1"/>
        </w:numPr>
      </w:pPr>
      <w:r w:rsidRPr="009975BB">
        <w:rPr>
          <w:b/>
          <w:bCs/>
        </w:rPr>
        <w:t xml:space="preserve">Clinique : </w:t>
      </w:r>
      <w:r>
        <w:t xml:space="preserve">enfant pâle, angoissé, altération de l’état général </w:t>
      </w:r>
    </w:p>
    <w:p w:rsidR="006B6879" w:rsidRDefault="006B6879" w:rsidP="006B6879">
      <w:pPr>
        <w:pStyle w:val="Paragraphedeliste"/>
        <w:numPr>
          <w:ilvl w:val="0"/>
          <w:numId w:val="1"/>
        </w:numPr>
      </w:pPr>
      <w:r>
        <w:t xml:space="preserve">Fièvre </w:t>
      </w:r>
      <w:r w:rsidR="00DF2F6E">
        <w:t xml:space="preserve">à 39 – 40°C </w:t>
      </w:r>
    </w:p>
    <w:p w:rsidR="00DF2F6E" w:rsidRDefault="00DF2F6E" w:rsidP="006B6879">
      <w:pPr>
        <w:pStyle w:val="Paragraphedeliste"/>
        <w:numPr>
          <w:ilvl w:val="0"/>
          <w:numId w:val="1"/>
        </w:numPr>
      </w:pPr>
      <w:r>
        <w:t xml:space="preserve">Dyspnée laryngée avec tirage ++ d’évolution rapide </w:t>
      </w:r>
    </w:p>
    <w:p w:rsidR="00DF2F6E" w:rsidRDefault="00DF2F6E" w:rsidP="006B6879">
      <w:pPr>
        <w:pStyle w:val="Paragraphedeliste"/>
        <w:numPr>
          <w:ilvl w:val="0"/>
          <w:numId w:val="1"/>
        </w:numPr>
      </w:pPr>
      <w:r>
        <w:t xml:space="preserve">Dysphagie douloureuse, </w:t>
      </w:r>
      <w:proofErr w:type="spellStart"/>
      <w:r>
        <w:t>hypersialorrhée</w:t>
      </w:r>
      <w:proofErr w:type="spellEnd"/>
      <w:r>
        <w:t xml:space="preserve"> </w:t>
      </w:r>
    </w:p>
    <w:p w:rsidR="00DF2F6E" w:rsidRDefault="00DF2F6E" w:rsidP="006B6879">
      <w:pPr>
        <w:pStyle w:val="Paragraphedeliste"/>
        <w:numPr>
          <w:ilvl w:val="0"/>
          <w:numId w:val="1"/>
        </w:numPr>
      </w:pPr>
      <w:r>
        <w:t>Présentation :</w:t>
      </w:r>
    </w:p>
    <w:p w:rsidR="004E393A" w:rsidRDefault="004E393A" w:rsidP="004E393A">
      <w:pPr>
        <w:pStyle w:val="Paragraphedeliste"/>
        <w:numPr>
          <w:ilvl w:val="1"/>
          <w:numId w:val="1"/>
        </w:numPr>
      </w:pPr>
      <w:r>
        <w:t xml:space="preserve">Enfant assis, penché en avant </w:t>
      </w:r>
    </w:p>
    <w:p w:rsidR="004E393A" w:rsidRDefault="004E393A" w:rsidP="004E393A">
      <w:pPr>
        <w:pStyle w:val="Paragraphedeliste"/>
        <w:numPr>
          <w:ilvl w:val="1"/>
          <w:numId w:val="1"/>
        </w:numPr>
      </w:pPr>
      <w:r>
        <w:t xml:space="preserve">Bouche demi ouverte, tête en hyper-extension </w:t>
      </w:r>
    </w:p>
    <w:p w:rsidR="004E393A" w:rsidRDefault="004E393A" w:rsidP="004E393A">
      <w:pPr>
        <w:pStyle w:val="Paragraphedeliste"/>
        <w:numPr>
          <w:ilvl w:val="1"/>
          <w:numId w:val="1"/>
        </w:numPr>
      </w:pPr>
      <w:r>
        <w:t xml:space="preserve">Refus de s’allonger </w:t>
      </w:r>
    </w:p>
    <w:p w:rsidR="004E393A" w:rsidRDefault="004E393A" w:rsidP="004E393A">
      <w:pPr>
        <w:pStyle w:val="Paragraphedeliste"/>
        <w:numPr>
          <w:ilvl w:val="1"/>
          <w:numId w:val="1"/>
        </w:numPr>
      </w:pPr>
      <w:r>
        <w:t>Voix étouffée,  toux absente, bave</w:t>
      </w:r>
    </w:p>
    <w:p w:rsidR="004E393A" w:rsidRDefault="004E393A" w:rsidP="004E393A">
      <w:pPr>
        <w:pStyle w:val="Paragraphedeliste"/>
        <w:numPr>
          <w:ilvl w:val="1"/>
          <w:numId w:val="1"/>
        </w:numPr>
      </w:pPr>
      <w:r>
        <w:t xml:space="preserve">Gestes contre indiquées : allonger l’enfant </w:t>
      </w:r>
    </w:p>
    <w:p w:rsidR="004E393A" w:rsidRDefault="004E393A" w:rsidP="004E393A">
      <w:pPr>
        <w:pStyle w:val="Paragraphedeliste"/>
        <w:numPr>
          <w:ilvl w:val="1"/>
          <w:numId w:val="1"/>
        </w:numPr>
      </w:pPr>
      <w:r>
        <w:t xml:space="preserve">Examiner le pharynx, demander un radio, faire une fibroscopie </w:t>
      </w:r>
    </w:p>
    <w:p w:rsidR="004E393A" w:rsidRDefault="004E393A" w:rsidP="004E393A">
      <w:pPr>
        <w:pStyle w:val="Titre2"/>
      </w:pPr>
      <w:r>
        <w:t>Laryngite striduleuse :</w:t>
      </w:r>
    </w:p>
    <w:p w:rsidR="00F35286" w:rsidRDefault="00F35286" w:rsidP="00F35286">
      <w:pPr>
        <w:pStyle w:val="Paragraphedeliste"/>
        <w:numPr>
          <w:ilvl w:val="0"/>
          <w:numId w:val="1"/>
        </w:numPr>
      </w:pPr>
      <w:r>
        <w:t xml:space="preserve">Âge : 3 à 6 ans </w:t>
      </w:r>
    </w:p>
    <w:p w:rsidR="00F35286" w:rsidRDefault="00F35286" w:rsidP="00F35286">
      <w:pPr>
        <w:pStyle w:val="Paragraphedeliste"/>
        <w:numPr>
          <w:ilvl w:val="0"/>
          <w:numId w:val="1"/>
        </w:numPr>
      </w:pPr>
      <w:r w:rsidRPr="009975BB">
        <w:rPr>
          <w:b/>
          <w:bCs/>
        </w:rPr>
        <w:t xml:space="preserve">Etiologie virale : </w:t>
      </w:r>
      <w:r>
        <w:t xml:space="preserve">para influenzae </w:t>
      </w:r>
    </w:p>
    <w:p w:rsidR="00F35286" w:rsidRDefault="00F35286" w:rsidP="00F35286">
      <w:pPr>
        <w:pStyle w:val="Paragraphedeliste"/>
        <w:numPr>
          <w:ilvl w:val="0"/>
          <w:numId w:val="1"/>
        </w:numPr>
      </w:pPr>
      <w:r>
        <w:t xml:space="preserve">Infection entraîne inflammation : larynx, trachée, bronches, bronchioles </w:t>
      </w:r>
    </w:p>
    <w:p w:rsidR="00F35286" w:rsidRDefault="00BC43F1" w:rsidP="00F35286">
      <w:pPr>
        <w:pStyle w:val="Paragraphedeliste"/>
        <w:numPr>
          <w:ilvl w:val="0"/>
          <w:numId w:val="1"/>
        </w:numPr>
      </w:pPr>
      <w:r w:rsidRPr="009975BB">
        <w:rPr>
          <w:b/>
          <w:bCs/>
        </w:rPr>
        <w:t xml:space="preserve">Clinique : </w:t>
      </w:r>
      <w:r>
        <w:t xml:space="preserve">contexte de rhinopharyngite </w:t>
      </w:r>
    </w:p>
    <w:p w:rsidR="00BC43F1" w:rsidRDefault="00BC43F1" w:rsidP="00F35286">
      <w:pPr>
        <w:pStyle w:val="Paragraphedeliste"/>
        <w:numPr>
          <w:ilvl w:val="0"/>
          <w:numId w:val="1"/>
        </w:numPr>
      </w:pPr>
      <w:r>
        <w:t xml:space="preserve">Début nocturne, brutal avec quinte de toux rauque </w:t>
      </w:r>
    </w:p>
    <w:p w:rsidR="00BC43F1" w:rsidRDefault="00BC43F1" w:rsidP="00F35286">
      <w:pPr>
        <w:pStyle w:val="Paragraphedeliste"/>
        <w:numPr>
          <w:ilvl w:val="0"/>
          <w:numId w:val="1"/>
        </w:numPr>
      </w:pPr>
      <w:r>
        <w:t xml:space="preserve">Accès de dyspnée laryngée avec tirage et cornage +/- modification de la toux et de la voix </w:t>
      </w:r>
    </w:p>
    <w:p w:rsidR="00BC43F1" w:rsidRDefault="00BC43F1" w:rsidP="00BC43F1">
      <w:pPr>
        <w:pStyle w:val="Titre2"/>
      </w:pPr>
      <w:proofErr w:type="spellStart"/>
      <w:r>
        <w:t>Laryngo-trachéïte</w:t>
      </w:r>
      <w:proofErr w:type="spellEnd"/>
      <w:r>
        <w:t xml:space="preserve"> bactérienne :</w:t>
      </w:r>
    </w:p>
    <w:p w:rsidR="008D4B83" w:rsidRDefault="008D4B83" w:rsidP="008D4B83">
      <w:pPr>
        <w:pStyle w:val="Paragraphedeliste"/>
        <w:numPr>
          <w:ilvl w:val="0"/>
          <w:numId w:val="1"/>
        </w:numPr>
      </w:pPr>
      <w:r>
        <w:t xml:space="preserve">Atteinte infectieuse du larynx et arbre </w:t>
      </w:r>
      <w:proofErr w:type="spellStart"/>
      <w:r>
        <w:t>trachéo</w:t>
      </w:r>
      <w:proofErr w:type="spellEnd"/>
      <w:r w:rsidR="000802E7">
        <w:t xml:space="preserve">-bronchique </w:t>
      </w:r>
    </w:p>
    <w:p w:rsidR="000802E7" w:rsidRDefault="000802E7" w:rsidP="008D4B83">
      <w:pPr>
        <w:pStyle w:val="Paragraphedeliste"/>
        <w:numPr>
          <w:ilvl w:val="0"/>
          <w:numId w:val="1"/>
        </w:numPr>
      </w:pPr>
      <w:r w:rsidRPr="009975BB">
        <w:rPr>
          <w:b/>
          <w:bCs/>
        </w:rPr>
        <w:t xml:space="preserve">Etiologie bactérienne : </w:t>
      </w:r>
      <w:r>
        <w:t>Staphylocoque, Haemophilus B</w:t>
      </w:r>
    </w:p>
    <w:p w:rsidR="000802E7" w:rsidRPr="009975BB" w:rsidRDefault="000802E7" w:rsidP="008D4B83">
      <w:pPr>
        <w:pStyle w:val="Paragraphedeliste"/>
        <w:numPr>
          <w:ilvl w:val="0"/>
          <w:numId w:val="1"/>
        </w:numPr>
        <w:rPr>
          <w:b/>
          <w:bCs/>
        </w:rPr>
      </w:pPr>
      <w:r w:rsidRPr="009975BB">
        <w:rPr>
          <w:b/>
          <w:bCs/>
        </w:rPr>
        <w:lastRenderedPageBreak/>
        <w:t>Clinique :</w:t>
      </w:r>
    </w:p>
    <w:p w:rsidR="000802E7" w:rsidRDefault="000802E7" w:rsidP="000802E7">
      <w:pPr>
        <w:pStyle w:val="Paragraphedeliste"/>
        <w:numPr>
          <w:ilvl w:val="1"/>
          <w:numId w:val="1"/>
        </w:numPr>
      </w:pPr>
      <w:r>
        <w:t>Fièvre élevée avec frisson</w:t>
      </w:r>
    </w:p>
    <w:p w:rsidR="000802E7" w:rsidRDefault="000802E7" w:rsidP="000802E7">
      <w:pPr>
        <w:pStyle w:val="Paragraphedeliste"/>
        <w:numPr>
          <w:ilvl w:val="1"/>
          <w:numId w:val="1"/>
        </w:numPr>
      </w:pPr>
      <w:r>
        <w:t>Asthénie</w:t>
      </w:r>
    </w:p>
    <w:p w:rsidR="000802E7" w:rsidRDefault="000802E7" w:rsidP="000802E7">
      <w:pPr>
        <w:pStyle w:val="Paragraphedeliste"/>
        <w:numPr>
          <w:ilvl w:val="1"/>
          <w:numId w:val="1"/>
        </w:numPr>
      </w:pPr>
      <w:r>
        <w:t>Râles bronchiques dans les 2 poumons, encombrement</w:t>
      </w:r>
    </w:p>
    <w:p w:rsidR="00022946" w:rsidRDefault="00022946" w:rsidP="00022946">
      <w:pPr>
        <w:pStyle w:val="Titre1"/>
      </w:pPr>
      <w:r>
        <w:t>Traitement :</w:t>
      </w:r>
    </w:p>
    <w:p w:rsidR="00022946" w:rsidRDefault="00022946" w:rsidP="00022946">
      <w:pPr>
        <w:pStyle w:val="Titre2"/>
      </w:pPr>
      <w:r>
        <w:t>Laryngite aiguë sous-glottique :</w:t>
      </w:r>
    </w:p>
    <w:p w:rsidR="00022946" w:rsidRDefault="00022946" w:rsidP="00022946">
      <w:pPr>
        <w:pStyle w:val="Paragraphedeliste"/>
        <w:numPr>
          <w:ilvl w:val="0"/>
          <w:numId w:val="1"/>
        </w:numPr>
      </w:pPr>
      <w:r>
        <w:t xml:space="preserve">Hospitalisation non systématique </w:t>
      </w:r>
    </w:p>
    <w:p w:rsidR="00022946" w:rsidRDefault="00022946" w:rsidP="00022946">
      <w:pPr>
        <w:pStyle w:val="Paragraphedeliste"/>
        <w:numPr>
          <w:ilvl w:val="0"/>
          <w:numId w:val="1"/>
        </w:numPr>
      </w:pPr>
      <w:r>
        <w:t>Humidification de l’air</w:t>
      </w:r>
    </w:p>
    <w:p w:rsidR="00022946" w:rsidRDefault="00022946" w:rsidP="00022946">
      <w:pPr>
        <w:pStyle w:val="Paragraphedeliste"/>
        <w:numPr>
          <w:ilvl w:val="0"/>
          <w:numId w:val="1"/>
        </w:numPr>
      </w:pPr>
      <w:r>
        <w:t xml:space="preserve">Corticothérapie </w:t>
      </w:r>
    </w:p>
    <w:p w:rsidR="00022946" w:rsidRDefault="00022946" w:rsidP="00022946">
      <w:pPr>
        <w:pStyle w:val="Paragraphedeliste"/>
        <w:numPr>
          <w:ilvl w:val="0"/>
          <w:numId w:val="1"/>
        </w:numPr>
      </w:pPr>
      <w:r>
        <w:t xml:space="preserve">Aérosol thérapie : adrénaline si laryngite sévère </w:t>
      </w:r>
    </w:p>
    <w:p w:rsidR="00022946" w:rsidRPr="009975BB" w:rsidRDefault="00022946" w:rsidP="00022946">
      <w:pPr>
        <w:pStyle w:val="Paragraphedeliste"/>
        <w:numPr>
          <w:ilvl w:val="0"/>
          <w:numId w:val="1"/>
        </w:numPr>
        <w:rPr>
          <w:b/>
          <w:bCs/>
        </w:rPr>
      </w:pPr>
      <w:r w:rsidRPr="009975BB">
        <w:rPr>
          <w:b/>
          <w:bCs/>
        </w:rPr>
        <w:t>Si persistance des signes :</w:t>
      </w:r>
    </w:p>
    <w:p w:rsidR="00022946" w:rsidRDefault="00022946" w:rsidP="00022946">
      <w:pPr>
        <w:pStyle w:val="Paragraphedeliste"/>
        <w:numPr>
          <w:ilvl w:val="1"/>
          <w:numId w:val="1"/>
        </w:numPr>
      </w:pPr>
      <w:r>
        <w:t xml:space="preserve">Renouvellement du traitement </w:t>
      </w:r>
    </w:p>
    <w:p w:rsidR="00022946" w:rsidRDefault="00022946" w:rsidP="00022946">
      <w:pPr>
        <w:pStyle w:val="Paragraphedeliste"/>
        <w:numPr>
          <w:ilvl w:val="1"/>
          <w:numId w:val="1"/>
        </w:numPr>
      </w:pPr>
      <w:r>
        <w:t>Hospitalisation</w:t>
      </w:r>
    </w:p>
    <w:p w:rsidR="00022946" w:rsidRDefault="00022946" w:rsidP="005E1008">
      <w:pPr>
        <w:pStyle w:val="Titre2"/>
      </w:pPr>
      <w:proofErr w:type="spellStart"/>
      <w:r>
        <w:t>Epiglottite</w:t>
      </w:r>
      <w:proofErr w:type="spellEnd"/>
      <w:r>
        <w:t> :</w:t>
      </w:r>
    </w:p>
    <w:p w:rsidR="005E1008" w:rsidRDefault="005E1008" w:rsidP="005E1008">
      <w:pPr>
        <w:pStyle w:val="Paragraphedeliste"/>
        <w:numPr>
          <w:ilvl w:val="0"/>
          <w:numId w:val="1"/>
        </w:numPr>
      </w:pPr>
      <w:r>
        <w:t xml:space="preserve">Urgence absolue </w:t>
      </w:r>
    </w:p>
    <w:p w:rsidR="005E1008" w:rsidRDefault="005E1008" w:rsidP="005E1008">
      <w:pPr>
        <w:pStyle w:val="Paragraphedeliste"/>
        <w:numPr>
          <w:ilvl w:val="0"/>
          <w:numId w:val="1"/>
        </w:numPr>
      </w:pPr>
      <w:r>
        <w:t>Hospitalisation en réanimation pédiatrique</w:t>
      </w:r>
    </w:p>
    <w:p w:rsidR="005E1008" w:rsidRDefault="005E1008" w:rsidP="005E1008">
      <w:pPr>
        <w:pStyle w:val="Paragraphedeliste"/>
        <w:numPr>
          <w:ilvl w:val="0"/>
          <w:numId w:val="1"/>
        </w:numPr>
      </w:pPr>
      <w:r>
        <w:t>Intubation</w:t>
      </w:r>
    </w:p>
    <w:p w:rsidR="005E1008" w:rsidRDefault="005E1008" w:rsidP="005E1008">
      <w:pPr>
        <w:pStyle w:val="Paragraphedeliste"/>
        <w:numPr>
          <w:ilvl w:val="0"/>
          <w:numId w:val="1"/>
        </w:numPr>
      </w:pPr>
      <w:r>
        <w:t>Bilan infectieux</w:t>
      </w:r>
    </w:p>
    <w:p w:rsidR="005E1008" w:rsidRDefault="005E1008" w:rsidP="005E1008">
      <w:pPr>
        <w:pStyle w:val="Paragraphedeliste"/>
        <w:numPr>
          <w:ilvl w:val="0"/>
          <w:numId w:val="1"/>
        </w:numPr>
      </w:pPr>
      <w:r>
        <w:t xml:space="preserve">Antibiothérapie </w:t>
      </w:r>
    </w:p>
    <w:p w:rsidR="005E1008" w:rsidRDefault="005E1008" w:rsidP="005E1008">
      <w:pPr>
        <w:pStyle w:val="Paragraphedeliste"/>
        <w:numPr>
          <w:ilvl w:val="0"/>
          <w:numId w:val="1"/>
        </w:numPr>
      </w:pPr>
      <w:r>
        <w:t>Prévention +++ : vaccin</w:t>
      </w:r>
    </w:p>
    <w:p w:rsidR="005E1008" w:rsidRDefault="000A7D5E" w:rsidP="000A7D5E">
      <w:pPr>
        <w:pStyle w:val="Titre2"/>
      </w:pPr>
      <w:r>
        <w:t>Laryngite striduleuse :</w:t>
      </w:r>
    </w:p>
    <w:p w:rsidR="000A7D5E" w:rsidRDefault="000A7D5E" w:rsidP="000A7D5E">
      <w:pPr>
        <w:pStyle w:val="Paragraphedeliste"/>
        <w:numPr>
          <w:ilvl w:val="0"/>
          <w:numId w:val="1"/>
        </w:numPr>
      </w:pPr>
      <w:r>
        <w:t xml:space="preserve">Traitement de la rhinopharyngite </w:t>
      </w:r>
    </w:p>
    <w:p w:rsidR="000A7D5E" w:rsidRDefault="000A7D5E" w:rsidP="000A7D5E">
      <w:pPr>
        <w:pStyle w:val="Paragraphedeliste"/>
        <w:numPr>
          <w:ilvl w:val="0"/>
          <w:numId w:val="1"/>
        </w:numPr>
      </w:pPr>
      <w:r>
        <w:t xml:space="preserve">Humidification de l’air </w:t>
      </w:r>
    </w:p>
    <w:p w:rsidR="000A7D5E" w:rsidRDefault="000A7D5E" w:rsidP="000A7D5E">
      <w:pPr>
        <w:pStyle w:val="Paragraphedeliste"/>
        <w:numPr>
          <w:ilvl w:val="0"/>
          <w:numId w:val="1"/>
        </w:numPr>
      </w:pPr>
      <w:r>
        <w:t xml:space="preserve">Corticothérapie </w:t>
      </w:r>
    </w:p>
    <w:p w:rsidR="00701E13" w:rsidRDefault="00701E13" w:rsidP="00701E13">
      <w:pPr>
        <w:pStyle w:val="Titre2"/>
      </w:pPr>
      <w:proofErr w:type="spellStart"/>
      <w:r>
        <w:t>Laryngo</w:t>
      </w:r>
      <w:proofErr w:type="spellEnd"/>
      <w:r>
        <w:t>-trachéite :</w:t>
      </w:r>
    </w:p>
    <w:p w:rsidR="00701E13" w:rsidRDefault="00701E13" w:rsidP="00701E13">
      <w:pPr>
        <w:pStyle w:val="Paragraphedeliste"/>
        <w:numPr>
          <w:ilvl w:val="0"/>
          <w:numId w:val="1"/>
        </w:numPr>
      </w:pPr>
      <w:r>
        <w:t xml:space="preserve">Hospitalisation en réanimation pédiatrique </w:t>
      </w:r>
    </w:p>
    <w:p w:rsidR="00701E13" w:rsidRDefault="00701E13" w:rsidP="00701E13">
      <w:pPr>
        <w:pStyle w:val="Paragraphedeliste"/>
        <w:numPr>
          <w:ilvl w:val="0"/>
          <w:numId w:val="1"/>
        </w:numPr>
      </w:pPr>
      <w:r>
        <w:t xml:space="preserve">Intubation +/- trachéotomie </w:t>
      </w:r>
    </w:p>
    <w:p w:rsidR="00701E13" w:rsidRPr="00701E13" w:rsidRDefault="00701E13" w:rsidP="005F270C">
      <w:pPr>
        <w:pStyle w:val="Paragraphedeliste"/>
        <w:numPr>
          <w:ilvl w:val="0"/>
          <w:numId w:val="1"/>
        </w:numPr>
      </w:pPr>
      <w:r>
        <w:t xml:space="preserve">Antibiothérapie </w:t>
      </w:r>
    </w:p>
    <w:sectPr w:rsidR="00701E13" w:rsidRPr="00701E1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0A66" w:rsidRDefault="00E00A66" w:rsidP="00BA21A1">
      <w:pPr>
        <w:spacing w:before="0" w:after="0" w:line="240" w:lineRule="auto"/>
      </w:pPr>
      <w:r>
        <w:separator/>
      </w:r>
    </w:p>
  </w:endnote>
  <w:endnote w:type="continuationSeparator" w:id="0">
    <w:p w:rsidR="00E00A66" w:rsidRDefault="00E00A66" w:rsidP="00BA21A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005042854"/>
      <w:docPartObj>
        <w:docPartGallery w:val="Page Numbers (Bottom of Page)"/>
        <w:docPartUnique/>
      </w:docPartObj>
    </w:sdtPr>
    <w:sdtContent>
      <w:p w:rsidR="00BA21A1" w:rsidRDefault="00BA21A1" w:rsidP="00FB7239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BA21A1" w:rsidRDefault="00BA21A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22304857"/>
      <w:docPartObj>
        <w:docPartGallery w:val="Page Numbers (Bottom of Page)"/>
        <w:docPartUnique/>
      </w:docPartObj>
    </w:sdtPr>
    <w:sdtContent>
      <w:p w:rsidR="00BA21A1" w:rsidRDefault="00BA21A1" w:rsidP="00FB7239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BA21A1" w:rsidRDefault="00BA21A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0A66" w:rsidRDefault="00E00A66" w:rsidP="00BA21A1">
      <w:pPr>
        <w:spacing w:before="0" w:after="0" w:line="240" w:lineRule="auto"/>
      </w:pPr>
      <w:r>
        <w:separator/>
      </w:r>
    </w:p>
  </w:footnote>
  <w:footnote w:type="continuationSeparator" w:id="0">
    <w:p w:rsidR="00E00A66" w:rsidRDefault="00E00A66" w:rsidP="00BA21A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21A1" w:rsidRDefault="00BA21A1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4698B"/>
    <w:multiLevelType w:val="hybridMultilevel"/>
    <w:tmpl w:val="6A98B470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45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E8"/>
    <w:rsid w:val="0002009C"/>
    <w:rsid w:val="00022946"/>
    <w:rsid w:val="000802E7"/>
    <w:rsid w:val="000A7D5E"/>
    <w:rsid w:val="000D5E5A"/>
    <w:rsid w:val="002227D3"/>
    <w:rsid w:val="002A1A5E"/>
    <w:rsid w:val="002E52C4"/>
    <w:rsid w:val="004E393A"/>
    <w:rsid w:val="00513798"/>
    <w:rsid w:val="005E1008"/>
    <w:rsid w:val="005F270C"/>
    <w:rsid w:val="005F5B1B"/>
    <w:rsid w:val="00620B83"/>
    <w:rsid w:val="006B6879"/>
    <w:rsid w:val="00701E13"/>
    <w:rsid w:val="007674E8"/>
    <w:rsid w:val="0089071B"/>
    <w:rsid w:val="008A2FB6"/>
    <w:rsid w:val="008D4B83"/>
    <w:rsid w:val="00911179"/>
    <w:rsid w:val="009975BB"/>
    <w:rsid w:val="009E48A4"/>
    <w:rsid w:val="009F0590"/>
    <w:rsid w:val="00A15F22"/>
    <w:rsid w:val="00A43977"/>
    <w:rsid w:val="00AF5E48"/>
    <w:rsid w:val="00B1308B"/>
    <w:rsid w:val="00B7070B"/>
    <w:rsid w:val="00BA21A1"/>
    <w:rsid w:val="00BC43F1"/>
    <w:rsid w:val="00C00274"/>
    <w:rsid w:val="00C60A97"/>
    <w:rsid w:val="00C96246"/>
    <w:rsid w:val="00CC1066"/>
    <w:rsid w:val="00CC6133"/>
    <w:rsid w:val="00D15165"/>
    <w:rsid w:val="00D55251"/>
    <w:rsid w:val="00DF2F6E"/>
    <w:rsid w:val="00E00A66"/>
    <w:rsid w:val="00E7222F"/>
    <w:rsid w:val="00EE5FE7"/>
    <w:rsid w:val="00F3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40DD0"/>
  <w15:chartTrackingRefBased/>
  <w15:docId w15:val="{79183C3D-7112-5B41-AB4C-12C339C7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A21A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21A1"/>
  </w:style>
  <w:style w:type="paragraph" w:styleId="Pieddepage">
    <w:name w:val="footer"/>
    <w:basedOn w:val="Normal"/>
    <w:link w:val="PieddepageCar"/>
    <w:uiPriority w:val="99"/>
    <w:unhideWhenUsed/>
    <w:rsid w:val="00BA21A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21A1"/>
  </w:style>
  <w:style w:type="character" w:styleId="Numrodepage">
    <w:name w:val="page number"/>
    <w:basedOn w:val="Policepardfaut"/>
    <w:uiPriority w:val="99"/>
    <w:semiHidden/>
    <w:unhideWhenUsed/>
    <w:rsid w:val="00BA21A1"/>
  </w:style>
  <w:style w:type="paragraph" w:styleId="Paragraphedeliste">
    <w:name w:val="List Paragraph"/>
    <w:basedOn w:val="Normal"/>
    <w:uiPriority w:val="34"/>
    <w:qFormat/>
    <w:rsid w:val="00CC6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33</TotalTime>
  <Pages>3</Pages>
  <Words>494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29</cp:revision>
  <dcterms:created xsi:type="dcterms:W3CDTF">2025-02-12T06:44:00Z</dcterms:created>
  <dcterms:modified xsi:type="dcterms:W3CDTF">2025-02-17T17:36:00Z</dcterms:modified>
</cp:coreProperties>
</file>
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419B" w:rsidRDefault="00115E9E" w:rsidP="00115E9E">
      <w:pPr>
        <w:pStyle w:val="Titre"/>
      </w:pPr>
      <w:r>
        <w:t xml:space="preserve">Bronchiolite </w:t>
      </w:r>
      <w:r w:rsidR="00662DF3">
        <w:t>AIGUË</w:t>
      </w:r>
      <w:r>
        <w:t xml:space="preserve"> du nourrisson</w:t>
      </w:r>
    </w:p>
    <w:p w:rsidR="00115E9E" w:rsidRDefault="00083DAE">
      <w:r>
        <w:t xml:space="preserve">Objectifs : </w:t>
      </w:r>
    </w:p>
    <w:p w:rsidR="00083DAE" w:rsidRDefault="00083DAE" w:rsidP="00083DAE">
      <w:pPr>
        <w:pStyle w:val="Paragraphedeliste"/>
        <w:numPr>
          <w:ilvl w:val="0"/>
          <w:numId w:val="1"/>
        </w:numPr>
      </w:pPr>
      <w:r>
        <w:t xml:space="preserve">Poser le </w:t>
      </w:r>
      <w:r w:rsidR="0051410F">
        <w:t>diagnostic de bronchiolite</w:t>
      </w:r>
    </w:p>
    <w:p w:rsidR="0051410F" w:rsidRDefault="0051410F" w:rsidP="00083DAE">
      <w:pPr>
        <w:pStyle w:val="Paragraphedeliste"/>
        <w:numPr>
          <w:ilvl w:val="0"/>
          <w:numId w:val="1"/>
        </w:numPr>
      </w:pPr>
      <w:r>
        <w:t xml:space="preserve">Citer les critères de gravité </w:t>
      </w:r>
    </w:p>
    <w:p w:rsidR="0051410F" w:rsidRDefault="0051410F" w:rsidP="00083DAE">
      <w:pPr>
        <w:pStyle w:val="Paragraphedeliste"/>
        <w:numPr>
          <w:ilvl w:val="0"/>
          <w:numId w:val="1"/>
        </w:numPr>
      </w:pPr>
      <w:r>
        <w:t xml:space="preserve">Expliquer le traitement </w:t>
      </w:r>
    </w:p>
    <w:p w:rsidR="001C5BC9" w:rsidRDefault="001C5BC9" w:rsidP="00662DF3">
      <w:pPr>
        <w:pStyle w:val="Titre1"/>
      </w:pPr>
      <w:r>
        <w:t xml:space="preserve">Introduction : </w:t>
      </w:r>
    </w:p>
    <w:p w:rsidR="001C5BC9" w:rsidRDefault="001C5BC9" w:rsidP="00662DF3">
      <w:pPr>
        <w:pStyle w:val="Titre2"/>
      </w:pPr>
      <w:r>
        <w:t xml:space="preserve">Définition : </w:t>
      </w:r>
    </w:p>
    <w:p w:rsidR="001C5BC9" w:rsidRDefault="001C5BC9" w:rsidP="001C5BC9">
      <w:pPr>
        <w:pStyle w:val="Paragraphedeliste"/>
        <w:numPr>
          <w:ilvl w:val="0"/>
          <w:numId w:val="1"/>
        </w:numPr>
      </w:pPr>
      <w:r>
        <w:t xml:space="preserve">Infection virale aiguë des voies aériennes inférieures ou bronchioles caractérisés par une </w:t>
      </w:r>
      <w:r w:rsidR="00662DF3">
        <w:t>détresse</w:t>
      </w:r>
      <w:r>
        <w:t xml:space="preserve"> respiratoire </w:t>
      </w:r>
    </w:p>
    <w:p w:rsidR="001C5BC9" w:rsidRDefault="001C5BC9" w:rsidP="001C5BC9">
      <w:pPr>
        <w:pStyle w:val="Paragraphedeliste"/>
        <w:numPr>
          <w:ilvl w:val="0"/>
          <w:numId w:val="1"/>
        </w:numPr>
      </w:pPr>
      <w:r>
        <w:t xml:space="preserve">Episode de gêne respiratoire chez un nourrisson de moins de 12 mois, </w:t>
      </w:r>
      <w:r w:rsidR="00662DF3">
        <w:t>répondant</w:t>
      </w:r>
      <w:r>
        <w:t xml:space="preserve"> au cadre syndromique</w:t>
      </w:r>
      <w:r w:rsidR="00662DF3">
        <w:t> : rhinite suivie des signes respiratoires ± fièvre inconstante</w:t>
      </w:r>
    </w:p>
    <w:p w:rsidR="00847C84" w:rsidRDefault="00847C84" w:rsidP="000B5135">
      <w:pPr>
        <w:pStyle w:val="Titre2"/>
      </w:pPr>
      <w:r>
        <w:t xml:space="preserve">Intérêts : </w:t>
      </w:r>
    </w:p>
    <w:p w:rsidR="00847C84" w:rsidRDefault="00847C84" w:rsidP="00847C84">
      <w:pPr>
        <w:pStyle w:val="Paragraphedeliste"/>
        <w:numPr>
          <w:ilvl w:val="0"/>
          <w:numId w:val="1"/>
        </w:numPr>
      </w:pPr>
      <w:r>
        <w:t>Motif très fréquent d’hospitalisation en pédiatrie</w:t>
      </w:r>
      <w:r w:rsidR="002B611A">
        <w:t xml:space="preserve">. Affecte 30% des nourrissons </w:t>
      </w:r>
    </w:p>
    <w:p w:rsidR="002B611A" w:rsidRDefault="002B611A" w:rsidP="00847C84">
      <w:pPr>
        <w:pStyle w:val="Paragraphedeliste"/>
        <w:numPr>
          <w:ilvl w:val="0"/>
          <w:numId w:val="1"/>
        </w:numPr>
      </w:pPr>
      <w:r>
        <w:t xml:space="preserve">Recrudescence en </w:t>
      </w:r>
      <w:r w:rsidR="000B5135">
        <w:t>période</w:t>
      </w:r>
      <w:r>
        <w:t xml:space="preserve"> pluvieuse à Madagascar </w:t>
      </w:r>
      <w:proofErr w:type="spellStart"/>
      <w:r>
        <w:t>entte</w:t>
      </w:r>
      <w:proofErr w:type="spellEnd"/>
      <w:r>
        <w:t xml:space="preserve"> Janvier et Avril, en </w:t>
      </w:r>
      <w:r w:rsidR="000B5135">
        <w:t>période</w:t>
      </w:r>
      <w:r>
        <w:t xml:space="preserve"> </w:t>
      </w:r>
      <w:proofErr w:type="spellStart"/>
      <w:r>
        <w:t>automno</w:t>
      </w:r>
      <w:proofErr w:type="spellEnd"/>
      <w:r>
        <w:t xml:space="preserve">-hivernale dans les pays du Nord </w:t>
      </w:r>
    </w:p>
    <w:p w:rsidR="002B611A" w:rsidRDefault="002B611A" w:rsidP="00847C84">
      <w:pPr>
        <w:pStyle w:val="Paragraphedeliste"/>
        <w:numPr>
          <w:ilvl w:val="0"/>
          <w:numId w:val="1"/>
        </w:numPr>
      </w:pPr>
      <w:r>
        <w:t xml:space="preserve">Pathologie </w:t>
      </w:r>
      <w:r w:rsidR="000B5135">
        <w:t>bénigne</w:t>
      </w:r>
      <w:r>
        <w:t xml:space="preserve"> mais de gravité liée au terrain et aux complications </w:t>
      </w:r>
    </w:p>
    <w:p w:rsidR="000B5135" w:rsidRDefault="000B5135" w:rsidP="000B5135">
      <w:r>
        <w:t xml:space="preserve">Physiopathologie : </w:t>
      </w:r>
    </w:p>
    <w:p w:rsidR="000B5135" w:rsidRDefault="000B5135" w:rsidP="000B5135">
      <w:r>
        <w:t xml:space="preserve">Mode de transmission : </w:t>
      </w:r>
    </w:p>
    <w:p w:rsidR="000B5135" w:rsidRDefault="000B5135" w:rsidP="000B5135">
      <w:pPr>
        <w:pStyle w:val="Paragraphedeliste"/>
        <w:numPr>
          <w:ilvl w:val="0"/>
          <w:numId w:val="1"/>
        </w:numPr>
      </w:pPr>
      <w:r>
        <w:t>Interhumaine +++</w:t>
      </w:r>
    </w:p>
    <w:p w:rsidR="000B5135" w:rsidRDefault="000B5135" w:rsidP="000B5135">
      <w:pPr>
        <w:pStyle w:val="Paragraphedeliste"/>
        <w:numPr>
          <w:ilvl w:val="1"/>
          <w:numId w:val="1"/>
        </w:numPr>
      </w:pPr>
      <w:r>
        <w:t xml:space="preserve">Directe : toux, éternuements </w:t>
      </w:r>
    </w:p>
    <w:p w:rsidR="000B5135" w:rsidRDefault="000B5135" w:rsidP="000B5135">
      <w:pPr>
        <w:pStyle w:val="Paragraphedeliste"/>
        <w:numPr>
          <w:ilvl w:val="1"/>
          <w:numId w:val="1"/>
        </w:numPr>
      </w:pPr>
      <w:r>
        <w:t xml:space="preserve">Indirecte : mains ou </w:t>
      </w:r>
      <w:proofErr w:type="spellStart"/>
      <w:r>
        <w:t>materiels</w:t>
      </w:r>
      <w:proofErr w:type="spellEnd"/>
      <w:r>
        <w:t xml:space="preserve"> souillées </w:t>
      </w:r>
    </w:p>
    <w:p w:rsidR="000B5135" w:rsidRDefault="000B5135" w:rsidP="000B5135">
      <w:pPr>
        <w:pStyle w:val="Paragraphedeliste"/>
        <w:numPr>
          <w:ilvl w:val="0"/>
          <w:numId w:val="1"/>
        </w:numPr>
      </w:pPr>
      <w:r>
        <w:t>Agression virale :</w:t>
      </w:r>
    </w:p>
    <w:p w:rsidR="000B5135" w:rsidRDefault="000B5135" w:rsidP="000B5135">
      <w:pPr>
        <w:pStyle w:val="Paragraphedeliste"/>
        <w:numPr>
          <w:ilvl w:val="0"/>
          <w:numId w:val="1"/>
        </w:numPr>
      </w:pPr>
    </w:p>
    <w:p w:rsidR="00662DF3" w:rsidRDefault="00662DF3" w:rsidP="00662DF3"/>
    <w:p w:rsidR="00662DF3" w:rsidRDefault="00662DF3" w:rsidP="00662DF3"/>
    <w:p w:rsidR="00662DF3" w:rsidRDefault="00662DF3" w:rsidP="00662DF3">
      <w:r>
        <w:t>Clinique :</w:t>
      </w:r>
    </w:p>
    <w:p w:rsidR="00662DF3" w:rsidRDefault="00662DF3" w:rsidP="00847C84">
      <w:pPr>
        <w:pStyle w:val="Paragraphedeliste"/>
        <w:numPr>
          <w:ilvl w:val="0"/>
          <w:numId w:val="1"/>
        </w:numPr>
      </w:pPr>
      <w:r>
        <w:t>Si les bronches sont tout petit, l'air ne peut pas sortir</w:t>
      </w:r>
      <w:r>
        <w:sym w:font="Wingdings" w:char="F0E0"/>
      </w:r>
      <w:r>
        <w:t xml:space="preserve"> frein </w:t>
      </w:r>
      <w:r w:rsidR="004642AB">
        <w:t>pré-</w:t>
      </w:r>
      <w:proofErr w:type="spellStart"/>
      <w:r w:rsidR="004642AB">
        <w:t>ex</w:t>
      </w:r>
      <w:r>
        <w:t>spiratoire</w:t>
      </w:r>
      <w:proofErr w:type="spellEnd"/>
    </w:p>
    <w:p w:rsidR="00847C84" w:rsidRDefault="00847C84" w:rsidP="00847C84">
      <w:pPr>
        <w:pStyle w:val="Paragraphedeliste"/>
        <w:numPr>
          <w:ilvl w:val="0"/>
          <w:numId w:val="1"/>
        </w:numPr>
      </w:pPr>
      <w:r>
        <w:t>Râles crépitants diffus</w:t>
      </w:r>
    </w:p>
    <w:p w:rsidR="0033630D" w:rsidRDefault="0033630D" w:rsidP="00847C84">
      <w:pPr>
        <w:pStyle w:val="Paragraphedeliste"/>
        <w:numPr>
          <w:ilvl w:val="0"/>
          <w:numId w:val="1"/>
        </w:numPr>
      </w:pPr>
      <w:r>
        <w:t xml:space="preserve">Les bronchioles sont </w:t>
      </w:r>
      <w:proofErr w:type="spellStart"/>
      <w:r>
        <w:t>completement</w:t>
      </w:r>
      <w:proofErr w:type="spellEnd"/>
      <w:r>
        <w:t xml:space="preserve"> bouchée =&gt; atélectasie </w:t>
      </w:r>
    </w:p>
    <w:p w:rsidR="0033630D" w:rsidRDefault="0033630D" w:rsidP="00847C84">
      <w:pPr>
        <w:pStyle w:val="Paragraphedeliste"/>
        <w:numPr>
          <w:ilvl w:val="0"/>
          <w:numId w:val="1"/>
        </w:numPr>
      </w:pPr>
      <w:r>
        <w:t xml:space="preserve">Les bronchioles sont partiellement bouché =&gt; emphysème </w:t>
      </w:r>
    </w:p>
    <w:p w:rsidR="00701C70" w:rsidRDefault="00701C70" w:rsidP="00701C70">
      <w:r>
        <w:t xml:space="preserve">Diagnostic étiologique : VRS </w:t>
      </w:r>
      <w:r w:rsidR="00C66FB4">
        <w:t>(en 1</w:t>
      </w:r>
      <w:r w:rsidR="00C66FB4" w:rsidRPr="00C66FB4">
        <w:rPr>
          <w:vertAlign w:val="superscript"/>
        </w:rPr>
        <w:t>er</w:t>
      </w:r>
      <w:r w:rsidR="00C66FB4">
        <w:t>), rhinovirus (en 2</w:t>
      </w:r>
      <w:r w:rsidR="00C66FB4" w:rsidRPr="00C66FB4">
        <w:rPr>
          <w:vertAlign w:val="superscript"/>
        </w:rPr>
        <w:t>ème</w:t>
      </w:r>
      <w:r w:rsidR="00C66FB4">
        <w:t xml:space="preserve">),autres (virus influenzae, coronavirus…) </w:t>
      </w:r>
    </w:p>
    <w:p w:rsidR="00B511A5" w:rsidRDefault="00B511A5" w:rsidP="00701C70">
      <w:r>
        <w:t xml:space="preserve">Critères de gravité : </w:t>
      </w:r>
    </w:p>
    <w:p w:rsidR="00B511A5" w:rsidRDefault="00B511A5" w:rsidP="00B511A5">
      <w:pPr>
        <w:pStyle w:val="Paragraphedeliste"/>
        <w:numPr>
          <w:ilvl w:val="0"/>
          <w:numId w:val="1"/>
        </w:numPr>
      </w:pPr>
      <w:r>
        <w:t xml:space="preserve">État général </w:t>
      </w:r>
    </w:p>
    <w:p w:rsidR="00D40A13" w:rsidRDefault="00D40A13" w:rsidP="00D40A13">
      <w:r>
        <w:t xml:space="preserve">Diagnostic différentiel : </w:t>
      </w:r>
    </w:p>
    <w:p w:rsidR="00D40A13" w:rsidRDefault="00D40A13" w:rsidP="00D40A13">
      <w:pPr>
        <w:pStyle w:val="Paragraphedeliste"/>
        <w:numPr>
          <w:ilvl w:val="0"/>
          <w:numId w:val="1"/>
        </w:numPr>
      </w:pPr>
      <w:r>
        <w:t>Pathologies respiratoire chronique (</w:t>
      </w:r>
      <w:proofErr w:type="spellStart"/>
      <w:r>
        <w:t>trachéobronchomalacie</w:t>
      </w:r>
      <w:proofErr w:type="spellEnd"/>
      <w:r>
        <w:t xml:space="preserve">, mucoviscidose) </w:t>
      </w:r>
    </w:p>
    <w:p w:rsidR="00292078" w:rsidRDefault="00292078" w:rsidP="00D40A13">
      <w:pPr>
        <w:pStyle w:val="Paragraphedeliste"/>
        <w:numPr>
          <w:ilvl w:val="0"/>
          <w:numId w:val="1"/>
        </w:numPr>
      </w:pPr>
      <w:r>
        <w:t xml:space="preserve">Pathologies obstructive congénitale </w:t>
      </w:r>
      <w:r w:rsidR="008133AE">
        <w:t>[</w:t>
      </w:r>
      <w:proofErr w:type="spellStart"/>
      <w:r>
        <w:t>laryngomalacie</w:t>
      </w:r>
      <w:proofErr w:type="spellEnd"/>
      <w:r w:rsidR="008133AE">
        <w:t xml:space="preserve"> (</w:t>
      </w:r>
      <w:proofErr w:type="spellStart"/>
      <w:r w:rsidR="008133AE">
        <w:t>lasa</w:t>
      </w:r>
      <w:proofErr w:type="spellEnd"/>
      <w:r w:rsidR="008133AE">
        <w:t xml:space="preserve"> inspiratoire </w:t>
      </w:r>
      <w:proofErr w:type="spellStart"/>
      <w:r w:rsidR="008133AE">
        <w:t>ilay</w:t>
      </w:r>
      <w:proofErr w:type="spellEnd"/>
      <w:r w:rsidR="008133AE">
        <w:t xml:space="preserve"> dyspnée] </w:t>
      </w:r>
    </w:p>
    <w:p w:rsidR="0080208B" w:rsidRDefault="0080208B" w:rsidP="00D40A13">
      <w:pPr>
        <w:pStyle w:val="Paragraphedeliste"/>
        <w:numPr>
          <w:ilvl w:val="0"/>
          <w:numId w:val="1"/>
        </w:numPr>
      </w:pPr>
      <w:r>
        <w:t xml:space="preserve">Insuffisance cardiaque </w:t>
      </w:r>
    </w:p>
    <w:p w:rsidR="0080208B" w:rsidRDefault="0080208B" w:rsidP="00D40A13">
      <w:pPr>
        <w:pStyle w:val="Paragraphedeliste"/>
        <w:numPr>
          <w:ilvl w:val="0"/>
          <w:numId w:val="1"/>
        </w:numPr>
      </w:pPr>
      <w:r>
        <w:t xml:space="preserve">Coqueluche </w:t>
      </w:r>
    </w:p>
    <w:p w:rsidR="00C67646" w:rsidRDefault="00C67646" w:rsidP="00D40A13">
      <w:pPr>
        <w:pStyle w:val="Paragraphedeliste"/>
        <w:numPr>
          <w:ilvl w:val="0"/>
          <w:numId w:val="1"/>
        </w:numPr>
      </w:pPr>
      <w:r>
        <w:t xml:space="preserve">Corps étrangers intra-bronchique </w:t>
      </w:r>
      <w:r w:rsidR="00C0662F">
        <w:t>(syndrome de pénétration [</w:t>
      </w:r>
      <w:proofErr w:type="spellStart"/>
      <w:r w:rsidR="00C0662F">
        <w:t>misy</w:t>
      </w:r>
      <w:proofErr w:type="spellEnd"/>
      <w:r w:rsidR="00C0662F">
        <w:t xml:space="preserve"> suffocation </w:t>
      </w:r>
      <w:proofErr w:type="spellStart"/>
      <w:r w:rsidR="00C0662F">
        <w:t>rehefa</w:t>
      </w:r>
      <w:proofErr w:type="spellEnd"/>
      <w:r w:rsidR="00C0662F">
        <w:t xml:space="preserve"> </w:t>
      </w:r>
      <w:r w:rsidR="00A55477">
        <w:t xml:space="preserve">inhalé </w:t>
      </w:r>
      <w:proofErr w:type="spellStart"/>
      <w:r w:rsidR="00A55477">
        <w:t>ilay</w:t>
      </w:r>
      <w:proofErr w:type="spellEnd"/>
      <w:r w:rsidR="00A55477">
        <w:t xml:space="preserve"> </w:t>
      </w:r>
      <w:proofErr w:type="spellStart"/>
      <w:r w:rsidR="00A55477">
        <w:t>zavatra</w:t>
      </w:r>
      <w:proofErr w:type="spellEnd"/>
      <w:r w:rsidR="00A55477">
        <w:t xml:space="preserve">]) </w:t>
      </w:r>
    </w:p>
    <w:p w:rsidR="005F7FAB" w:rsidRDefault="005F7FAB" w:rsidP="005F7FAB">
      <w:r>
        <w:t>Traitement :</w:t>
      </w:r>
    </w:p>
    <w:p w:rsidR="00EA2CEB" w:rsidRDefault="00DB1453" w:rsidP="005F7FAB">
      <w:pPr>
        <w:pStyle w:val="Paragraphedeliste"/>
        <w:numPr>
          <w:ilvl w:val="0"/>
          <w:numId w:val="1"/>
        </w:numPr>
      </w:pPr>
      <w:r>
        <w:t>DRP + antipyrétique</w:t>
      </w:r>
      <w:r w:rsidR="005F7FAB">
        <w:t xml:space="preserve"> + fractionnement de l’alimentation</w:t>
      </w:r>
    </w:p>
    <w:p w:rsidR="005F7FAB" w:rsidRDefault="00EA2CEB" w:rsidP="005F7FAB">
      <w:pPr>
        <w:pStyle w:val="Paragraphedeliste"/>
        <w:numPr>
          <w:ilvl w:val="0"/>
          <w:numId w:val="1"/>
        </w:numPr>
      </w:pPr>
      <w:r>
        <w:t>Indication : forme grave =&gt; hospitalisation</w:t>
      </w:r>
      <w:r w:rsidR="005F7FAB">
        <w:t xml:space="preserve"> </w:t>
      </w:r>
    </w:p>
    <w:p w:rsidR="000A4A45" w:rsidRDefault="000A4A45" w:rsidP="000A4A45"/>
    <w:p w:rsidR="00115E9E" w:rsidRDefault="00115E9E"/>
    <w:p w:rsidR="00115E9E" w:rsidRDefault="00115E9E"/>
    <w:p w:rsidR="00115E9E" w:rsidRDefault="00115E9E"/>
    <w:p w:rsidR="00115E9E" w:rsidRDefault="00115E9E"/>
    <w:p w:rsidR="00115E9E" w:rsidRDefault="00115E9E"/>
    <w:p w:rsidR="00115E9E" w:rsidRDefault="00115E9E"/>
    <w:sectPr w:rsidR="00115E9E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8C2"/>
    <w:multiLevelType w:val="hybridMultilevel"/>
    <w:tmpl w:val="949455F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17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3B"/>
    <w:rsid w:val="00083DAE"/>
    <w:rsid w:val="000A4A45"/>
    <w:rsid w:val="000B5135"/>
    <w:rsid w:val="00115E9E"/>
    <w:rsid w:val="001C5BC9"/>
    <w:rsid w:val="002227D3"/>
    <w:rsid w:val="0023419B"/>
    <w:rsid w:val="00292078"/>
    <w:rsid w:val="002B611A"/>
    <w:rsid w:val="0033630D"/>
    <w:rsid w:val="004642AB"/>
    <w:rsid w:val="0051410F"/>
    <w:rsid w:val="005F5B1B"/>
    <w:rsid w:val="005F7FAB"/>
    <w:rsid w:val="00620B83"/>
    <w:rsid w:val="00662DF3"/>
    <w:rsid w:val="00701C70"/>
    <w:rsid w:val="007B3A3B"/>
    <w:rsid w:val="0080208B"/>
    <w:rsid w:val="008133AE"/>
    <w:rsid w:val="008437E3"/>
    <w:rsid w:val="00847C84"/>
    <w:rsid w:val="0089071B"/>
    <w:rsid w:val="00911179"/>
    <w:rsid w:val="009E48A4"/>
    <w:rsid w:val="009F0590"/>
    <w:rsid w:val="00A15F22"/>
    <w:rsid w:val="00A55477"/>
    <w:rsid w:val="00B511A5"/>
    <w:rsid w:val="00B7070B"/>
    <w:rsid w:val="00C0662F"/>
    <w:rsid w:val="00C66FB4"/>
    <w:rsid w:val="00C67646"/>
    <w:rsid w:val="00D40A13"/>
    <w:rsid w:val="00DB1453"/>
    <w:rsid w:val="00EA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F088"/>
  <w15:chartTrackingRefBased/>
  <w15:docId w15:val="{22FF2618-E96E-F245-A662-799ABB1D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Paragraphedeliste">
    <w:name w:val="List Paragraph"/>
    <w:basedOn w:val="Normal"/>
    <w:uiPriority w:val="34"/>
    <w:qFormat/>
    <w:rsid w:val="00083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pédiatrie et urgences pédiatriques.dotx</Template>
  <TotalTime>49</TotalTime>
  <Pages>1</Pages>
  <Words>262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27</cp:revision>
  <dcterms:created xsi:type="dcterms:W3CDTF">2025-02-04T13:45:00Z</dcterms:created>
  <dcterms:modified xsi:type="dcterms:W3CDTF">2025-02-04T14:34:00Z</dcterms:modified>
</cp:coreProperties>
</file>
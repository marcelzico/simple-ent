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DDF" w:rsidRDefault="0007144C" w:rsidP="0007144C">
      <w:pPr>
        <w:pStyle w:val="Titre"/>
      </w:pPr>
      <w:r>
        <w:t>Cancer de l’estomac</w:t>
      </w:r>
    </w:p>
    <w:p w:rsidR="0007144C" w:rsidRDefault="009E741C" w:rsidP="009E741C">
      <w:pPr>
        <w:jc w:val="right"/>
      </w:pPr>
      <w:r>
        <w:t xml:space="preserve">Pr RAJAONARIVONY </w:t>
      </w:r>
      <w:proofErr w:type="spellStart"/>
      <w:r>
        <w:t>Tianarivelo</w:t>
      </w:r>
      <w:proofErr w:type="spellEnd"/>
    </w:p>
    <w:p w:rsidR="00F369A4" w:rsidRPr="00F369A4" w:rsidRDefault="00F369A4" w:rsidP="00F4155B">
      <w:pPr>
        <w:pStyle w:val="Paragraphedeliste"/>
        <w:spacing w:before="0" w:after="0"/>
        <w:rPr>
          <w:b/>
          <w:bCs/>
          <w:i/>
          <w:iCs/>
        </w:rPr>
      </w:pPr>
    </w:p>
    <w:p w:rsidR="009E741C" w:rsidRPr="00CB3E54" w:rsidRDefault="009E741C" w:rsidP="00CB3E54">
      <w:pPr>
        <w:spacing w:before="0" w:after="0"/>
        <w:rPr>
          <w:b/>
          <w:bCs/>
          <w:i/>
          <w:iCs/>
        </w:rPr>
      </w:pPr>
      <w:r w:rsidRPr="00CB3E54">
        <w:rPr>
          <w:b/>
          <w:bCs/>
          <w:i/>
          <w:iCs/>
        </w:rPr>
        <w:t>Objectifs :</w:t>
      </w:r>
    </w:p>
    <w:p w:rsidR="009E741C" w:rsidRDefault="009E741C" w:rsidP="00CB3E54">
      <w:pPr>
        <w:pStyle w:val="Paragraphedeliste"/>
        <w:numPr>
          <w:ilvl w:val="0"/>
          <w:numId w:val="2"/>
        </w:numPr>
        <w:spacing w:before="0"/>
      </w:pPr>
      <w:r>
        <w:t xml:space="preserve">Identifier les données épidémiologiques </w:t>
      </w:r>
    </w:p>
    <w:p w:rsidR="009E741C" w:rsidRDefault="009E741C" w:rsidP="009E741C">
      <w:pPr>
        <w:pStyle w:val="Paragraphedeliste"/>
        <w:numPr>
          <w:ilvl w:val="0"/>
          <w:numId w:val="2"/>
        </w:numPr>
      </w:pPr>
      <w:r>
        <w:t>Confirmer le diagnostic</w:t>
      </w:r>
    </w:p>
    <w:p w:rsidR="00776113" w:rsidRDefault="00776113" w:rsidP="009E741C">
      <w:pPr>
        <w:pStyle w:val="Paragraphedeliste"/>
        <w:numPr>
          <w:ilvl w:val="0"/>
          <w:numId w:val="2"/>
        </w:numPr>
      </w:pPr>
      <w:r>
        <w:t xml:space="preserve">Facteurs de risques </w:t>
      </w:r>
    </w:p>
    <w:p w:rsidR="00776113" w:rsidRDefault="00776113" w:rsidP="009E741C">
      <w:pPr>
        <w:pStyle w:val="Paragraphedeliste"/>
        <w:numPr>
          <w:ilvl w:val="0"/>
          <w:numId w:val="2"/>
        </w:numPr>
      </w:pPr>
      <w:r>
        <w:t xml:space="preserve">Décrire les principes du traitement </w:t>
      </w:r>
    </w:p>
    <w:p w:rsidR="00776113" w:rsidRDefault="00776113" w:rsidP="009E741C">
      <w:pPr>
        <w:pStyle w:val="Paragraphedeliste"/>
        <w:numPr>
          <w:ilvl w:val="0"/>
          <w:numId w:val="2"/>
        </w:numPr>
      </w:pPr>
      <w:r>
        <w:t xml:space="preserve">Planifier le suivi des patients atteints du cancer de l’estomac </w:t>
      </w:r>
    </w:p>
    <w:p w:rsidR="00776113" w:rsidRDefault="00776113" w:rsidP="00287863">
      <w:pPr>
        <w:pStyle w:val="Titre1"/>
      </w:pPr>
      <w:r>
        <w:t>Introduction :</w:t>
      </w:r>
    </w:p>
    <w:p w:rsidR="00776113" w:rsidRDefault="00776113" w:rsidP="00287863">
      <w:pPr>
        <w:pStyle w:val="Titre2"/>
      </w:pPr>
      <w:r>
        <w:t>Définitions :</w:t>
      </w:r>
    </w:p>
    <w:p w:rsidR="00776113" w:rsidRPr="00CB3E54" w:rsidRDefault="00776113" w:rsidP="00776113">
      <w:pPr>
        <w:pStyle w:val="Paragraphedeliste"/>
        <w:numPr>
          <w:ilvl w:val="0"/>
          <w:numId w:val="2"/>
        </w:numPr>
        <w:rPr>
          <w:b/>
          <w:bCs/>
        </w:rPr>
      </w:pPr>
      <w:r w:rsidRPr="00CB3E54">
        <w:rPr>
          <w:b/>
          <w:bCs/>
        </w:rPr>
        <w:t xml:space="preserve">Tumeur maligne développé à partir de la paroi gastrique </w:t>
      </w:r>
    </w:p>
    <w:p w:rsidR="00776113" w:rsidRDefault="00776113" w:rsidP="00776113">
      <w:pPr>
        <w:pStyle w:val="Paragraphedeliste"/>
        <w:numPr>
          <w:ilvl w:val="0"/>
          <w:numId w:val="2"/>
        </w:numPr>
      </w:pPr>
      <w:r w:rsidRPr="004D534E">
        <w:rPr>
          <w:b/>
          <w:bCs/>
        </w:rPr>
        <w:t xml:space="preserve">A exclure : </w:t>
      </w:r>
      <w:r>
        <w:t>les métastases gastriques d’une tumeur d’autre origine et les rares envahissements par contiguïté de l’estomac</w:t>
      </w:r>
    </w:p>
    <w:p w:rsidR="00776113" w:rsidRDefault="00776113" w:rsidP="00776113">
      <w:pPr>
        <w:pStyle w:val="Paragraphedeliste"/>
        <w:numPr>
          <w:ilvl w:val="0"/>
          <w:numId w:val="2"/>
        </w:numPr>
      </w:pPr>
      <w:r>
        <w:t>Type histologique : adénocarcinome (90%)</w:t>
      </w:r>
    </w:p>
    <w:p w:rsidR="00776113" w:rsidRDefault="00776113" w:rsidP="00776113">
      <w:pPr>
        <w:pStyle w:val="Paragraphedeliste"/>
        <w:numPr>
          <w:ilvl w:val="0"/>
          <w:numId w:val="2"/>
        </w:numPr>
      </w:pPr>
      <w:r>
        <w:t xml:space="preserve">Importance de l’Helicobacter </w:t>
      </w:r>
      <w:proofErr w:type="spellStart"/>
      <w:r>
        <w:t>pylori</w:t>
      </w:r>
      <w:proofErr w:type="spellEnd"/>
      <w:r>
        <w:t xml:space="preserve">, ulcères gastriques </w:t>
      </w:r>
    </w:p>
    <w:p w:rsidR="00776113" w:rsidRDefault="00776113" w:rsidP="00776113">
      <w:pPr>
        <w:pStyle w:val="Paragraphedeliste"/>
        <w:numPr>
          <w:ilvl w:val="0"/>
          <w:numId w:val="2"/>
        </w:numPr>
      </w:pPr>
      <w:r>
        <w:t>Chirurgie d’exérèse : seul traitement potentiel</w:t>
      </w:r>
      <w:r w:rsidR="00237530">
        <w:t>lement</w:t>
      </w:r>
      <w:r>
        <w:t xml:space="preserve"> curatif </w:t>
      </w:r>
    </w:p>
    <w:p w:rsidR="00237530" w:rsidRDefault="00237530" w:rsidP="00287863">
      <w:pPr>
        <w:pStyle w:val="Titre2"/>
      </w:pPr>
      <w:r>
        <w:t>Intérêts :</w:t>
      </w:r>
    </w:p>
    <w:p w:rsidR="00237530" w:rsidRDefault="00237530" w:rsidP="00237530">
      <w:pPr>
        <w:pStyle w:val="Paragraphedeliste"/>
        <w:numPr>
          <w:ilvl w:val="0"/>
          <w:numId w:val="2"/>
        </w:numPr>
      </w:pPr>
      <w:r>
        <w:t>3</w:t>
      </w:r>
      <w:r w:rsidRPr="00237530">
        <w:rPr>
          <w:vertAlign w:val="superscript"/>
        </w:rPr>
        <w:t>ème</w:t>
      </w:r>
      <w:r>
        <w:t xml:space="preserve"> caner digestif en France, 2</w:t>
      </w:r>
      <w:r w:rsidRPr="00237530">
        <w:rPr>
          <w:vertAlign w:val="superscript"/>
        </w:rPr>
        <w:t>ème</w:t>
      </w:r>
      <w:r>
        <w:t xml:space="preserve"> à Madagascar </w:t>
      </w:r>
    </w:p>
    <w:p w:rsidR="00237530" w:rsidRDefault="00237530" w:rsidP="00237530">
      <w:pPr>
        <w:pStyle w:val="Paragraphedeliste"/>
        <w:numPr>
          <w:ilvl w:val="0"/>
          <w:numId w:val="2"/>
        </w:numPr>
      </w:pPr>
      <w:r>
        <w:t>2</w:t>
      </w:r>
      <w:r w:rsidRPr="00237530">
        <w:rPr>
          <w:vertAlign w:val="superscript"/>
        </w:rPr>
        <w:t>ème</w:t>
      </w:r>
      <w:r>
        <w:t xml:space="preserve"> cause de mortalité par cancer dans le monde </w:t>
      </w:r>
    </w:p>
    <w:p w:rsidR="00237530" w:rsidRDefault="00237530" w:rsidP="00237530">
      <w:pPr>
        <w:pStyle w:val="Paragraphedeliste"/>
        <w:numPr>
          <w:ilvl w:val="0"/>
          <w:numId w:val="2"/>
        </w:numPr>
      </w:pPr>
      <w:r>
        <w:t xml:space="preserve">Mauvais pronostic : 15% de survie à 5 ans </w:t>
      </w:r>
    </w:p>
    <w:p w:rsidR="00237530" w:rsidRDefault="00237530" w:rsidP="00237530">
      <w:pPr>
        <w:pStyle w:val="Paragraphedeliste"/>
        <w:numPr>
          <w:ilvl w:val="0"/>
          <w:numId w:val="2"/>
        </w:numPr>
      </w:pPr>
      <w:r>
        <w:t xml:space="preserve">Tumeurs superficielles : bon pronostic (90% à 5 ans) </w:t>
      </w:r>
    </w:p>
    <w:p w:rsidR="00237530" w:rsidRDefault="00237530" w:rsidP="00287863">
      <w:pPr>
        <w:pStyle w:val="Titre2"/>
      </w:pPr>
      <w:r>
        <w:t>Rappels :</w:t>
      </w:r>
    </w:p>
    <w:p w:rsidR="00287863" w:rsidRDefault="00287863" w:rsidP="00287863">
      <w:pPr>
        <w:pStyle w:val="Titre3"/>
      </w:pPr>
      <w:r>
        <w:t>Anatomiques de l’estomac :</w:t>
      </w:r>
    </w:p>
    <w:p w:rsidR="00287863" w:rsidRDefault="00287863" w:rsidP="00287863">
      <w:pPr>
        <w:pStyle w:val="Paragraphedeliste"/>
        <w:numPr>
          <w:ilvl w:val="0"/>
          <w:numId w:val="2"/>
        </w:numPr>
      </w:pPr>
      <w:r>
        <w:t xml:space="preserve">Taille : 25 cm de long, 12 cm de large </w:t>
      </w:r>
    </w:p>
    <w:p w:rsidR="00287863" w:rsidRDefault="00287863" w:rsidP="00287863">
      <w:pPr>
        <w:pStyle w:val="Paragraphedeliste"/>
        <w:numPr>
          <w:ilvl w:val="0"/>
          <w:numId w:val="2"/>
        </w:numPr>
      </w:pPr>
      <w:r>
        <w:t xml:space="preserve">Débute par le cardia, se termine par le pylore </w:t>
      </w:r>
    </w:p>
    <w:p w:rsidR="00287863" w:rsidRDefault="00287863" w:rsidP="00287863">
      <w:pPr>
        <w:pStyle w:val="Paragraphedeliste"/>
        <w:numPr>
          <w:ilvl w:val="0"/>
          <w:numId w:val="2"/>
        </w:numPr>
      </w:pPr>
      <w:r>
        <w:t xml:space="preserve">Plusieurs parties : grosse tubérosité, antre pylorique, 02 </w:t>
      </w:r>
      <w:r w:rsidR="007E4B8C">
        <w:t>courbures (petite et grande), 02 faces</w:t>
      </w:r>
    </w:p>
    <w:p w:rsidR="007E4B8C" w:rsidRDefault="007E4B8C" w:rsidP="00287863">
      <w:pPr>
        <w:pStyle w:val="Paragraphedeliste"/>
        <w:numPr>
          <w:ilvl w:val="0"/>
          <w:numId w:val="2"/>
        </w:numPr>
      </w:pPr>
      <w:r>
        <w:t xml:space="preserve">04 couches (muqueuse, sous-muqueuse, musculeuse, séreuse) </w:t>
      </w:r>
    </w:p>
    <w:p w:rsidR="007E4B8C" w:rsidRDefault="007E4B8C" w:rsidP="00287863">
      <w:pPr>
        <w:pStyle w:val="Paragraphedeliste"/>
        <w:numPr>
          <w:ilvl w:val="0"/>
          <w:numId w:val="2"/>
        </w:numPr>
      </w:pPr>
      <w:r>
        <w:t xml:space="preserve">Vascularisation du cercle de la petite et grande courbure, vaisseaux courtes </w:t>
      </w:r>
    </w:p>
    <w:p w:rsidR="007E4B8C" w:rsidRDefault="007E4B8C" w:rsidP="00EB2193">
      <w:pPr>
        <w:pStyle w:val="Titre3"/>
      </w:pPr>
      <w:r>
        <w:t>Extension tumorale :</w:t>
      </w:r>
    </w:p>
    <w:p w:rsidR="007E4B8C" w:rsidRDefault="00414FDC" w:rsidP="007E4B8C">
      <w:pPr>
        <w:pStyle w:val="Paragraphedeliste"/>
        <w:numPr>
          <w:ilvl w:val="0"/>
          <w:numId w:val="2"/>
        </w:numPr>
      </w:pPr>
      <w:r w:rsidRPr="004D534E">
        <w:rPr>
          <w:b/>
          <w:bCs/>
        </w:rPr>
        <w:t>Par contiguïté</w:t>
      </w:r>
      <w:r>
        <w:t xml:space="preserve"> (sens longitudinal ou transversal)</w:t>
      </w:r>
    </w:p>
    <w:p w:rsidR="00414FDC" w:rsidRPr="004D534E" w:rsidRDefault="00414FDC" w:rsidP="007E4B8C">
      <w:pPr>
        <w:pStyle w:val="Paragraphedeliste"/>
        <w:numPr>
          <w:ilvl w:val="0"/>
          <w:numId w:val="2"/>
        </w:numPr>
        <w:rPr>
          <w:b/>
          <w:bCs/>
        </w:rPr>
      </w:pPr>
      <w:r w:rsidRPr="004D534E">
        <w:rPr>
          <w:b/>
          <w:bCs/>
        </w:rPr>
        <w:t>Par voie lymphatique :</w:t>
      </w:r>
    </w:p>
    <w:p w:rsidR="00414FDC" w:rsidRDefault="00414FDC" w:rsidP="00414FDC">
      <w:pPr>
        <w:pStyle w:val="Paragraphedeliste"/>
        <w:numPr>
          <w:ilvl w:val="1"/>
          <w:numId w:val="2"/>
        </w:numPr>
      </w:pPr>
      <w:r>
        <w:t xml:space="preserve">Chaîne coronaire stomachique </w:t>
      </w:r>
    </w:p>
    <w:p w:rsidR="00414FDC" w:rsidRDefault="00414FDC" w:rsidP="00414FDC">
      <w:pPr>
        <w:pStyle w:val="Paragraphedeliste"/>
        <w:numPr>
          <w:ilvl w:val="1"/>
          <w:numId w:val="2"/>
        </w:numPr>
      </w:pPr>
      <w:r>
        <w:t>Chaîne gastro-</w:t>
      </w:r>
      <w:proofErr w:type="spellStart"/>
      <w:r>
        <w:t>épiploïque</w:t>
      </w:r>
      <w:proofErr w:type="spellEnd"/>
      <w:r>
        <w:t xml:space="preserve"> droite et </w:t>
      </w:r>
      <w:r w:rsidR="00A14A0D">
        <w:t>hépatique</w:t>
      </w:r>
    </w:p>
    <w:p w:rsidR="00A14A0D" w:rsidRDefault="00A14A0D" w:rsidP="00414FDC">
      <w:pPr>
        <w:pStyle w:val="Paragraphedeliste"/>
        <w:numPr>
          <w:ilvl w:val="1"/>
          <w:numId w:val="2"/>
        </w:numPr>
      </w:pPr>
      <w:r>
        <w:t>Chaîne gastro-</w:t>
      </w:r>
      <w:proofErr w:type="spellStart"/>
      <w:r>
        <w:t>épiploïque</w:t>
      </w:r>
      <w:proofErr w:type="spellEnd"/>
      <w:r>
        <w:t xml:space="preserve"> gauche et splénique </w:t>
      </w:r>
    </w:p>
    <w:p w:rsidR="00A14A0D" w:rsidRDefault="00A14A0D" w:rsidP="00414FDC">
      <w:pPr>
        <w:pStyle w:val="Paragraphedeliste"/>
        <w:numPr>
          <w:ilvl w:val="1"/>
          <w:numId w:val="2"/>
        </w:numPr>
      </w:pPr>
      <w:r>
        <w:t xml:space="preserve">A distance : ganglion de </w:t>
      </w:r>
      <w:proofErr w:type="spellStart"/>
      <w:r>
        <w:t>Troisier</w:t>
      </w:r>
      <w:proofErr w:type="spellEnd"/>
      <w:r>
        <w:t xml:space="preserve"> </w:t>
      </w:r>
    </w:p>
    <w:p w:rsidR="002E62DE" w:rsidRPr="00287863" w:rsidRDefault="002E62DE" w:rsidP="002E62DE">
      <w:pPr>
        <w:pStyle w:val="Paragraphedeliste"/>
        <w:numPr>
          <w:ilvl w:val="0"/>
          <w:numId w:val="2"/>
        </w:numPr>
      </w:pPr>
      <w:r w:rsidRPr="004D534E">
        <w:rPr>
          <w:b/>
          <w:bCs/>
        </w:rPr>
        <w:lastRenderedPageBreak/>
        <w:t>Par voie sanguine</w:t>
      </w:r>
      <w:r>
        <w:t xml:space="preserve"> à distance (métastases) : foie (90%), péritoine, poumons, ovaire (tumeur de KRUKENBERG</w:t>
      </w:r>
      <w:r w:rsidR="00EB2193">
        <w:t>)</w:t>
      </w:r>
    </w:p>
    <w:p w:rsidR="00237530" w:rsidRDefault="00EB2193" w:rsidP="00CE153B">
      <w:pPr>
        <w:pStyle w:val="Titre1"/>
      </w:pPr>
      <w:r>
        <w:t>DIAGNOSTIC :</w:t>
      </w:r>
    </w:p>
    <w:p w:rsidR="00EB2193" w:rsidRDefault="00EB2193" w:rsidP="00CE153B">
      <w:pPr>
        <w:pStyle w:val="Titre2"/>
      </w:pPr>
      <w:r>
        <w:t>Diagnostic positif :</w:t>
      </w:r>
    </w:p>
    <w:p w:rsidR="00EB2193" w:rsidRDefault="00EB2193" w:rsidP="00CE153B">
      <w:pPr>
        <w:pStyle w:val="Titre3"/>
      </w:pPr>
      <w:r>
        <w:t xml:space="preserve">Type de description : cancer </w:t>
      </w:r>
      <w:proofErr w:type="spellStart"/>
      <w:r>
        <w:t>antro</w:t>
      </w:r>
      <w:proofErr w:type="spellEnd"/>
      <w:r>
        <w:t>-pylorique :</w:t>
      </w:r>
    </w:p>
    <w:p w:rsidR="00EB2193" w:rsidRDefault="00EB2193" w:rsidP="00CE153B">
      <w:pPr>
        <w:pStyle w:val="Titre4"/>
      </w:pPr>
      <w:r>
        <w:t>Clinique</w:t>
      </w:r>
      <w:r w:rsidR="00CE153B">
        <w:t> :</w:t>
      </w:r>
    </w:p>
    <w:p w:rsidR="00CE153B" w:rsidRDefault="0016730D" w:rsidP="0016730D">
      <w:pPr>
        <w:pStyle w:val="Paragraphedeliste"/>
        <w:numPr>
          <w:ilvl w:val="0"/>
          <w:numId w:val="2"/>
        </w:numPr>
      </w:pPr>
      <w:r w:rsidRPr="004D534E">
        <w:rPr>
          <w:b/>
          <w:bCs/>
        </w:rPr>
        <w:t xml:space="preserve">Circonstances de découvertes : </w:t>
      </w:r>
      <w:r>
        <w:t>discrètes, tardives</w:t>
      </w:r>
    </w:p>
    <w:p w:rsidR="0016730D" w:rsidRDefault="0016730D" w:rsidP="0016730D">
      <w:pPr>
        <w:pStyle w:val="Paragraphedeliste"/>
        <w:numPr>
          <w:ilvl w:val="1"/>
          <w:numId w:val="2"/>
        </w:numPr>
      </w:pPr>
      <w:r>
        <w:t>Syndrome ulcéreux atypique (ex : douleur non rythmé par le repas)</w:t>
      </w:r>
    </w:p>
    <w:p w:rsidR="0016730D" w:rsidRDefault="0016730D" w:rsidP="0016730D">
      <w:pPr>
        <w:pStyle w:val="Paragraphedeliste"/>
        <w:numPr>
          <w:ilvl w:val="1"/>
          <w:numId w:val="2"/>
        </w:numPr>
      </w:pPr>
      <w:r>
        <w:t>Altération de l’état général (amaigrissement, anorexie, anémie)</w:t>
      </w:r>
    </w:p>
    <w:p w:rsidR="0016730D" w:rsidRDefault="0016730D" w:rsidP="0016730D">
      <w:pPr>
        <w:pStyle w:val="Paragraphedeliste"/>
        <w:numPr>
          <w:ilvl w:val="1"/>
          <w:numId w:val="2"/>
        </w:numPr>
      </w:pPr>
      <w:r>
        <w:t xml:space="preserve">Complications (hémorragie digestive, perforation, sténose, métastase) </w:t>
      </w:r>
    </w:p>
    <w:p w:rsidR="0016730D" w:rsidRDefault="0016730D" w:rsidP="0016730D">
      <w:pPr>
        <w:pStyle w:val="Paragraphedeliste"/>
        <w:numPr>
          <w:ilvl w:val="1"/>
          <w:numId w:val="2"/>
        </w:numPr>
      </w:pPr>
      <w:r>
        <w:t xml:space="preserve">Syndrome paranéoplasique (phlébite, neuropathie, fièvre, </w:t>
      </w:r>
      <w:proofErr w:type="spellStart"/>
      <w:r>
        <w:t>acanthosis</w:t>
      </w:r>
      <w:proofErr w:type="spellEnd"/>
      <w:r>
        <w:t xml:space="preserve"> </w:t>
      </w:r>
      <w:proofErr w:type="spellStart"/>
      <w:r>
        <w:t>nigricans</w:t>
      </w:r>
      <w:proofErr w:type="spellEnd"/>
      <w:r>
        <w:t xml:space="preserve"> : peau noire, </w:t>
      </w:r>
      <w:proofErr w:type="spellStart"/>
      <w:r>
        <w:t>crasse</w:t>
      </w:r>
      <w:r w:rsidR="00D73A79">
        <w:t>lée</w:t>
      </w:r>
      <w:proofErr w:type="spellEnd"/>
      <w:r w:rsidR="00D73A79">
        <w:t xml:space="preserve"> siégeant au niveau des plis (cou et creux axillaires)</w:t>
      </w:r>
    </w:p>
    <w:p w:rsidR="00D73A79" w:rsidRDefault="00D73A79" w:rsidP="0016730D">
      <w:pPr>
        <w:pStyle w:val="Paragraphedeliste"/>
        <w:numPr>
          <w:ilvl w:val="1"/>
          <w:numId w:val="2"/>
        </w:numPr>
      </w:pPr>
      <w:r>
        <w:t xml:space="preserve">Découverte fortuite au dépistage </w:t>
      </w:r>
    </w:p>
    <w:p w:rsidR="00DB5B98" w:rsidRDefault="00DB5B98" w:rsidP="00DB5B98">
      <w:pPr>
        <w:pStyle w:val="Paragraphedeliste"/>
        <w:numPr>
          <w:ilvl w:val="0"/>
          <w:numId w:val="2"/>
        </w:numPr>
      </w:pPr>
      <w:r w:rsidRPr="00AD5F19">
        <w:rPr>
          <w:b/>
          <w:bCs/>
        </w:rPr>
        <w:t xml:space="preserve">Signes physiques : </w:t>
      </w:r>
      <w:r>
        <w:t>souvent négatifs</w:t>
      </w:r>
    </w:p>
    <w:p w:rsidR="00DB5B98" w:rsidRDefault="00DB5B98" w:rsidP="00DB5B98">
      <w:pPr>
        <w:pStyle w:val="Paragraphedeliste"/>
        <w:numPr>
          <w:ilvl w:val="1"/>
          <w:numId w:val="2"/>
        </w:numPr>
      </w:pPr>
      <w:r>
        <w:t>Tumeur épigastrique dure, fixée</w:t>
      </w:r>
    </w:p>
    <w:p w:rsidR="00DB5B98" w:rsidRDefault="00DB5B98" w:rsidP="00DB5B98">
      <w:pPr>
        <w:pStyle w:val="Paragraphedeliste"/>
        <w:numPr>
          <w:ilvl w:val="1"/>
          <w:numId w:val="2"/>
        </w:numPr>
      </w:pPr>
      <w:r>
        <w:t xml:space="preserve">Recherche de métastases (ganglion de </w:t>
      </w:r>
      <w:proofErr w:type="spellStart"/>
      <w:r>
        <w:t>Troisier</w:t>
      </w:r>
      <w:proofErr w:type="spellEnd"/>
      <w:r>
        <w:t>, ascite, masse épigastrique, gros foie, ovarienne)</w:t>
      </w:r>
    </w:p>
    <w:p w:rsidR="00DB5B98" w:rsidRDefault="00DB5B98" w:rsidP="00DB5B98">
      <w:pPr>
        <w:pStyle w:val="Titre4"/>
      </w:pPr>
      <w:r>
        <w:t>Paraclinique :</w:t>
      </w:r>
    </w:p>
    <w:p w:rsidR="00DB5B98" w:rsidRPr="00AD5F19" w:rsidRDefault="00BB161E" w:rsidP="00DB5B98">
      <w:pPr>
        <w:pStyle w:val="Paragraphedeliste"/>
        <w:numPr>
          <w:ilvl w:val="0"/>
          <w:numId w:val="2"/>
        </w:numPr>
        <w:rPr>
          <w:b/>
          <w:bCs/>
        </w:rPr>
      </w:pPr>
      <w:r w:rsidRPr="00AD5F19">
        <w:rPr>
          <w:b/>
          <w:bCs/>
        </w:rPr>
        <w:t>Fibroscopie digestive haute +++ :</w:t>
      </w:r>
    </w:p>
    <w:p w:rsidR="00BB161E" w:rsidRDefault="00BB161E" w:rsidP="00BB161E">
      <w:pPr>
        <w:pStyle w:val="Paragraphedeliste"/>
        <w:numPr>
          <w:ilvl w:val="1"/>
          <w:numId w:val="2"/>
        </w:numPr>
      </w:pPr>
      <w:r>
        <w:t>+ biopsies multiples + anatomo-pathologie :</w:t>
      </w:r>
    </w:p>
    <w:p w:rsidR="00BB161E" w:rsidRPr="00AD5F19" w:rsidRDefault="00BB161E" w:rsidP="00BB161E">
      <w:pPr>
        <w:pStyle w:val="Paragraphedeliste"/>
        <w:numPr>
          <w:ilvl w:val="2"/>
          <w:numId w:val="2"/>
        </w:numPr>
        <w:rPr>
          <w:b/>
          <w:bCs/>
          <w:i/>
          <w:iCs/>
        </w:rPr>
      </w:pPr>
      <w:r w:rsidRPr="00125457">
        <w:rPr>
          <w:b/>
          <w:bCs/>
        </w:rPr>
        <w:sym w:font="Wingdings" w:char="F0E0"/>
      </w:r>
      <w:r w:rsidRPr="00AD5F19">
        <w:rPr>
          <w:b/>
          <w:bCs/>
          <w:i/>
          <w:iCs/>
        </w:rPr>
        <w:t xml:space="preserve"> </w:t>
      </w:r>
      <w:r w:rsidR="00AD5F19" w:rsidRPr="00AD5F19">
        <w:rPr>
          <w:b/>
          <w:bCs/>
          <w:i/>
          <w:iCs/>
        </w:rPr>
        <w:t>Lésions</w:t>
      </w:r>
      <w:r w:rsidRPr="00AD5F19">
        <w:rPr>
          <w:b/>
          <w:bCs/>
          <w:i/>
          <w:iCs/>
        </w:rPr>
        <w:t xml:space="preserve"> macroscopique :</w:t>
      </w:r>
    </w:p>
    <w:p w:rsidR="00BB161E" w:rsidRDefault="00BB161E" w:rsidP="00BB161E">
      <w:pPr>
        <w:pStyle w:val="Paragraphedeliste"/>
        <w:numPr>
          <w:ilvl w:val="3"/>
          <w:numId w:val="2"/>
        </w:numPr>
      </w:pPr>
      <w:r>
        <w:t>Siège (antre pylorique +++, petite courbure, cardia, faces rarement</w:t>
      </w:r>
      <w:r w:rsidR="00D92550">
        <w:t>, grande courbure, grosse tubérosité exceptionnellement)</w:t>
      </w:r>
    </w:p>
    <w:p w:rsidR="00D92550" w:rsidRDefault="00D92550" w:rsidP="00BB161E">
      <w:pPr>
        <w:pStyle w:val="Paragraphedeliste"/>
        <w:numPr>
          <w:ilvl w:val="3"/>
          <w:numId w:val="2"/>
        </w:numPr>
      </w:pPr>
      <w:r>
        <w:t xml:space="preserve">Forme (bourgeonnante, ulcérée, </w:t>
      </w:r>
      <w:proofErr w:type="spellStart"/>
      <w:r w:rsidR="008D7C94">
        <w:t>infiltrante</w:t>
      </w:r>
      <w:proofErr w:type="spellEnd"/>
      <w:r>
        <w:t xml:space="preserve">, </w:t>
      </w:r>
      <w:proofErr w:type="spellStart"/>
      <w:r>
        <w:t>linite</w:t>
      </w:r>
      <w:proofErr w:type="spellEnd"/>
      <w:r w:rsidR="008D7C94">
        <w:t xml:space="preserve"> gastrique : dure, friable, hémorragique)</w:t>
      </w:r>
    </w:p>
    <w:p w:rsidR="008D7C94" w:rsidRDefault="008D7C94" w:rsidP="00BB161E">
      <w:pPr>
        <w:pStyle w:val="Paragraphedeliste"/>
        <w:numPr>
          <w:ilvl w:val="3"/>
          <w:numId w:val="2"/>
        </w:numPr>
      </w:pPr>
      <w:r>
        <w:t>Cancer superficiel</w:t>
      </w:r>
    </w:p>
    <w:p w:rsidR="008D7C94" w:rsidRPr="00AD5F19" w:rsidRDefault="008D7C94" w:rsidP="008D7C94">
      <w:pPr>
        <w:pStyle w:val="Paragraphedeliste"/>
        <w:numPr>
          <w:ilvl w:val="2"/>
          <w:numId w:val="2"/>
        </w:numPr>
        <w:rPr>
          <w:b/>
          <w:bCs/>
          <w:i/>
          <w:iCs/>
        </w:rPr>
      </w:pPr>
      <w:r w:rsidRPr="00125457">
        <w:rPr>
          <w:b/>
          <w:bCs/>
        </w:rPr>
        <w:sym w:font="Wingdings" w:char="F0E0"/>
      </w:r>
      <w:r w:rsidRPr="00AD5F19">
        <w:rPr>
          <w:b/>
          <w:bCs/>
          <w:i/>
          <w:iCs/>
        </w:rPr>
        <w:t xml:space="preserve"> Lésions microscopiques :</w:t>
      </w:r>
    </w:p>
    <w:p w:rsidR="008D7C94" w:rsidRDefault="008D7C94" w:rsidP="008D7C94">
      <w:pPr>
        <w:pStyle w:val="Paragraphedeliste"/>
        <w:numPr>
          <w:ilvl w:val="3"/>
          <w:numId w:val="2"/>
        </w:numPr>
      </w:pPr>
      <w:r>
        <w:t>Adénocarcinome (85%)</w:t>
      </w:r>
    </w:p>
    <w:p w:rsidR="00FF6C52" w:rsidRDefault="00FF6C52" w:rsidP="008D7C94">
      <w:pPr>
        <w:pStyle w:val="Paragraphedeliste"/>
        <w:numPr>
          <w:ilvl w:val="3"/>
          <w:numId w:val="2"/>
        </w:numPr>
      </w:pPr>
      <w:r>
        <w:t>Lymphome non Hodgkinien (3 à 5%)</w:t>
      </w:r>
    </w:p>
    <w:p w:rsidR="00FF6C52" w:rsidRDefault="00FF6C52" w:rsidP="008D7C94">
      <w:pPr>
        <w:pStyle w:val="Paragraphedeliste"/>
        <w:numPr>
          <w:ilvl w:val="3"/>
          <w:numId w:val="2"/>
        </w:numPr>
      </w:pPr>
      <w:r>
        <w:t xml:space="preserve">Sarcome </w:t>
      </w:r>
    </w:p>
    <w:p w:rsidR="00FF6C52" w:rsidRDefault="00FF6C52" w:rsidP="008D7C94">
      <w:pPr>
        <w:pStyle w:val="Paragraphedeliste"/>
        <w:numPr>
          <w:ilvl w:val="3"/>
          <w:numId w:val="2"/>
        </w:numPr>
      </w:pPr>
      <w:r>
        <w:t xml:space="preserve">Gastro-intestinal </w:t>
      </w:r>
      <w:proofErr w:type="spellStart"/>
      <w:r>
        <w:t>stromal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(GIST)</w:t>
      </w:r>
    </w:p>
    <w:p w:rsidR="00FF6C52" w:rsidRDefault="00FF6C52" w:rsidP="008D7C94">
      <w:pPr>
        <w:pStyle w:val="Paragraphedeliste"/>
        <w:numPr>
          <w:ilvl w:val="3"/>
          <w:numId w:val="2"/>
        </w:numPr>
      </w:pPr>
      <w:proofErr w:type="spellStart"/>
      <w:r>
        <w:t>Linite</w:t>
      </w:r>
      <w:proofErr w:type="spellEnd"/>
      <w:r>
        <w:t xml:space="preserve"> plastique : aspect de cellules en « bague de chaton »</w:t>
      </w:r>
    </w:p>
    <w:p w:rsidR="00106D05" w:rsidRPr="00AD5F19" w:rsidRDefault="00106D05" w:rsidP="00106D05">
      <w:pPr>
        <w:pStyle w:val="Paragraphedeliste"/>
        <w:numPr>
          <w:ilvl w:val="0"/>
          <w:numId w:val="2"/>
        </w:numPr>
        <w:rPr>
          <w:b/>
          <w:bCs/>
        </w:rPr>
      </w:pPr>
      <w:r w:rsidRPr="00AD5F19">
        <w:rPr>
          <w:b/>
          <w:bCs/>
        </w:rPr>
        <w:t xml:space="preserve">Imagerie : </w:t>
      </w:r>
    </w:p>
    <w:p w:rsidR="00106D05" w:rsidRDefault="00106D05" w:rsidP="00106D05">
      <w:pPr>
        <w:pStyle w:val="Paragraphedeliste"/>
        <w:numPr>
          <w:ilvl w:val="1"/>
          <w:numId w:val="2"/>
        </w:numPr>
      </w:pPr>
      <w:r w:rsidRPr="00AD5F19">
        <w:rPr>
          <w:b/>
          <w:bCs/>
          <w:i/>
          <w:iCs/>
        </w:rPr>
        <w:t xml:space="preserve">Transit aux hydrosolubles : </w:t>
      </w:r>
      <w:r>
        <w:t>signes indirects (image d’addition, de soustraction, de rigidité)</w:t>
      </w:r>
    </w:p>
    <w:p w:rsidR="00106D05" w:rsidRDefault="00106D05" w:rsidP="00106D05">
      <w:pPr>
        <w:pStyle w:val="Paragraphedeliste"/>
        <w:numPr>
          <w:ilvl w:val="1"/>
          <w:numId w:val="2"/>
        </w:numPr>
      </w:pPr>
      <w:r w:rsidRPr="00AD5F19">
        <w:rPr>
          <w:b/>
          <w:bCs/>
          <w:i/>
          <w:iCs/>
        </w:rPr>
        <w:t xml:space="preserve">Bilan d’extension </w:t>
      </w:r>
      <w:r>
        <w:t>(scanner</w:t>
      </w:r>
      <w:r w:rsidR="00C06C88">
        <w:t xml:space="preserve"> thoraco-abdomino-pelvien, radiographie du thorax, échographie abdominale, écho-endoscopie gastrique, </w:t>
      </w:r>
      <w:r w:rsidR="00CB3E54">
        <w:t>cœlioscopie</w:t>
      </w:r>
      <w:r w:rsidR="00C06C88">
        <w:t xml:space="preserve"> </w:t>
      </w:r>
      <w:r w:rsidR="00CB3E54">
        <w:t>exploratrice</w:t>
      </w:r>
    </w:p>
    <w:p w:rsidR="007B6A40" w:rsidRPr="007B6A40" w:rsidRDefault="007B6A40" w:rsidP="007B6A40">
      <w:pPr>
        <w:pStyle w:val="Paragraphedeliste"/>
        <w:numPr>
          <w:ilvl w:val="0"/>
          <w:numId w:val="2"/>
        </w:numPr>
      </w:pPr>
      <w:r>
        <w:rPr>
          <w:b/>
          <w:bCs/>
        </w:rPr>
        <w:t>Biologie :</w:t>
      </w:r>
    </w:p>
    <w:p w:rsidR="007B6A40" w:rsidRDefault="007B6A40" w:rsidP="007B6A40">
      <w:pPr>
        <w:pStyle w:val="Paragraphedeliste"/>
        <w:numPr>
          <w:ilvl w:val="1"/>
          <w:numId w:val="2"/>
        </w:numPr>
      </w:pPr>
      <w:r>
        <w:rPr>
          <w:b/>
          <w:bCs/>
          <w:i/>
          <w:iCs/>
        </w:rPr>
        <w:t xml:space="preserve">Marqueurs tumoraux </w:t>
      </w:r>
      <w:r>
        <w:t>(ACE et Ca 19-9)</w:t>
      </w:r>
    </w:p>
    <w:p w:rsidR="00181EEF" w:rsidRDefault="00181EEF" w:rsidP="007B6A40">
      <w:pPr>
        <w:pStyle w:val="Paragraphedeliste"/>
        <w:numPr>
          <w:ilvl w:val="1"/>
          <w:numId w:val="2"/>
        </w:numPr>
      </w:pPr>
      <w:r>
        <w:rPr>
          <w:b/>
          <w:bCs/>
          <w:i/>
          <w:iCs/>
        </w:rPr>
        <w:t xml:space="preserve">Bilan </w:t>
      </w:r>
      <w:r w:rsidR="00D35814">
        <w:rPr>
          <w:b/>
          <w:bCs/>
          <w:i/>
          <w:iCs/>
        </w:rPr>
        <w:t>préopératoire</w:t>
      </w:r>
      <w:r>
        <w:rPr>
          <w:b/>
          <w:bCs/>
          <w:i/>
          <w:iCs/>
        </w:rPr>
        <w:t xml:space="preserve"> </w:t>
      </w:r>
      <w:r>
        <w:t>(bilan nutritionnel, bilan d’hémostase, NFS, glycémie, créatininémie</w:t>
      </w:r>
      <w:r w:rsidR="00823378">
        <w:t>,…)</w:t>
      </w:r>
    </w:p>
    <w:p w:rsidR="00823378" w:rsidRPr="00823378" w:rsidRDefault="00823378" w:rsidP="00823378">
      <w:pPr>
        <w:pStyle w:val="Paragraphedeliste"/>
        <w:numPr>
          <w:ilvl w:val="0"/>
          <w:numId w:val="2"/>
        </w:numPr>
      </w:pPr>
      <w:r>
        <w:rPr>
          <w:b/>
          <w:bCs/>
        </w:rPr>
        <w:t>Classification TNM :</w:t>
      </w:r>
    </w:p>
    <w:p w:rsidR="00823378" w:rsidRPr="00823378" w:rsidRDefault="00823378" w:rsidP="00823378">
      <w:pPr>
        <w:pStyle w:val="Paragraphedeliste"/>
        <w:numPr>
          <w:ilvl w:val="1"/>
          <w:numId w:val="2"/>
        </w:numPr>
      </w:pPr>
      <w:r>
        <w:rPr>
          <w:b/>
          <w:bCs/>
        </w:rPr>
        <w:t>T = tumeur :</w:t>
      </w:r>
    </w:p>
    <w:p w:rsidR="00823378" w:rsidRDefault="00672AB2" w:rsidP="00672AB2">
      <w:pPr>
        <w:pStyle w:val="Paragraphedeliste"/>
        <w:numPr>
          <w:ilvl w:val="2"/>
          <w:numId w:val="2"/>
        </w:numPr>
      </w:pPr>
      <w:r>
        <w:lastRenderedPageBreak/>
        <w:t xml:space="preserve">T1 : atteinte du chorion muqueux et de la sous-muqueuse </w:t>
      </w:r>
    </w:p>
    <w:p w:rsidR="00672AB2" w:rsidRDefault="00672AB2" w:rsidP="00672AB2">
      <w:pPr>
        <w:pStyle w:val="Paragraphedeliste"/>
        <w:numPr>
          <w:ilvl w:val="2"/>
          <w:numId w:val="2"/>
        </w:numPr>
      </w:pPr>
      <w:r>
        <w:t xml:space="preserve">T2 : atteinte de la musculeuse ou de la sous-séreuse </w:t>
      </w:r>
    </w:p>
    <w:p w:rsidR="00672AB2" w:rsidRDefault="00672AB2" w:rsidP="00672AB2">
      <w:pPr>
        <w:pStyle w:val="Paragraphedeliste"/>
        <w:numPr>
          <w:ilvl w:val="2"/>
          <w:numId w:val="2"/>
        </w:numPr>
      </w:pPr>
      <w:r>
        <w:t>T</w:t>
      </w:r>
      <w:r w:rsidR="004E1178">
        <w:t xml:space="preserve">3 : atteinte de la séreuse, sans invasion des structures adjacentes </w:t>
      </w:r>
    </w:p>
    <w:p w:rsidR="004E1178" w:rsidRDefault="004E1178" w:rsidP="00672AB2">
      <w:pPr>
        <w:pStyle w:val="Paragraphedeliste"/>
        <w:numPr>
          <w:ilvl w:val="2"/>
          <w:numId w:val="2"/>
        </w:numPr>
      </w:pPr>
      <w:r>
        <w:t>T4 : atteinte des structures adjacentes</w:t>
      </w:r>
    </w:p>
    <w:p w:rsidR="004E1178" w:rsidRPr="00BE6007" w:rsidRDefault="004E1178" w:rsidP="004E1178">
      <w:pPr>
        <w:pStyle w:val="Paragraphedeliste"/>
        <w:numPr>
          <w:ilvl w:val="1"/>
          <w:numId w:val="2"/>
        </w:numPr>
        <w:rPr>
          <w:b/>
          <w:bCs/>
        </w:rPr>
      </w:pPr>
      <w:r w:rsidRPr="00BE6007">
        <w:rPr>
          <w:b/>
          <w:bCs/>
        </w:rPr>
        <w:t>N : ganglions :</w:t>
      </w:r>
    </w:p>
    <w:p w:rsidR="004E1178" w:rsidRDefault="004E1178" w:rsidP="004E1178">
      <w:pPr>
        <w:pStyle w:val="Paragraphedeliste"/>
        <w:numPr>
          <w:ilvl w:val="2"/>
          <w:numId w:val="2"/>
        </w:numPr>
      </w:pPr>
      <w:r>
        <w:t>N</w:t>
      </w:r>
      <w:r w:rsidR="00110F7D">
        <w:t>0 : pas de ganglions régionaux envahis</w:t>
      </w:r>
    </w:p>
    <w:p w:rsidR="00110F7D" w:rsidRDefault="00110F7D" w:rsidP="004E1178">
      <w:pPr>
        <w:pStyle w:val="Paragraphedeliste"/>
        <w:numPr>
          <w:ilvl w:val="2"/>
          <w:numId w:val="2"/>
        </w:numPr>
      </w:pPr>
      <w:r>
        <w:t xml:space="preserve">N1 : 1 à 6 ganglions péri-gastriques envahis </w:t>
      </w:r>
    </w:p>
    <w:p w:rsidR="00110F7D" w:rsidRDefault="00110F7D" w:rsidP="004E1178">
      <w:pPr>
        <w:pStyle w:val="Paragraphedeliste"/>
        <w:numPr>
          <w:ilvl w:val="2"/>
          <w:numId w:val="2"/>
        </w:numPr>
      </w:pPr>
      <w:r>
        <w:t>N2 : 7</w:t>
      </w:r>
      <w:r w:rsidR="00767AB5">
        <w:t xml:space="preserve"> à 15 ganglions envahis</w:t>
      </w:r>
    </w:p>
    <w:p w:rsidR="00767AB5" w:rsidRDefault="00767AB5" w:rsidP="004E1178">
      <w:pPr>
        <w:pStyle w:val="Paragraphedeliste"/>
        <w:numPr>
          <w:ilvl w:val="2"/>
          <w:numId w:val="2"/>
        </w:numPr>
      </w:pPr>
      <w:r>
        <w:t xml:space="preserve">N3 : plus de 15 ganglions envahis </w:t>
      </w:r>
    </w:p>
    <w:p w:rsidR="00767AB5" w:rsidRPr="00BE6007" w:rsidRDefault="00767AB5" w:rsidP="00767AB5">
      <w:pPr>
        <w:pStyle w:val="Paragraphedeliste"/>
        <w:numPr>
          <w:ilvl w:val="1"/>
          <w:numId w:val="2"/>
        </w:numPr>
        <w:rPr>
          <w:b/>
          <w:bCs/>
        </w:rPr>
      </w:pPr>
      <w:r w:rsidRPr="00BE6007">
        <w:rPr>
          <w:b/>
          <w:bCs/>
        </w:rPr>
        <w:t>M : métastase :</w:t>
      </w:r>
    </w:p>
    <w:p w:rsidR="00767AB5" w:rsidRDefault="00767AB5" w:rsidP="00767AB5">
      <w:pPr>
        <w:pStyle w:val="Paragraphedeliste"/>
        <w:numPr>
          <w:ilvl w:val="2"/>
          <w:numId w:val="2"/>
        </w:numPr>
      </w:pPr>
      <w:r>
        <w:t xml:space="preserve">M0 : absence de métastase à distance </w:t>
      </w:r>
    </w:p>
    <w:p w:rsidR="00767AB5" w:rsidRDefault="00767AB5" w:rsidP="00767AB5">
      <w:pPr>
        <w:pStyle w:val="Paragraphedeliste"/>
        <w:numPr>
          <w:ilvl w:val="2"/>
          <w:numId w:val="2"/>
        </w:numPr>
      </w:pPr>
      <w:r>
        <w:t xml:space="preserve">M1 : présence de métastase à distance </w:t>
      </w:r>
    </w:p>
    <w:p w:rsidR="00BE6007" w:rsidRDefault="00BE6007" w:rsidP="00BE6007">
      <w:pPr>
        <w:pStyle w:val="Titre3"/>
      </w:pPr>
      <w:r>
        <w:t xml:space="preserve">Formes cliniques : </w:t>
      </w:r>
    </w:p>
    <w:p w:rsidR="00BE6007" w:rsidRPr="00F4155B" w:rsidRDefault="00115BCA" w:rsidP="00115BCA">
      <w:pPr>
        <w:pStyle w:val="Paragraphedeliste"/>
        <w:numPr>
          <w:ilvl w:val="0"/>
          <w:numId w:val="2"/>
        </w:numPr>
        <w:rPr>
          <w:b/>
          <w:bCs/>
        </w:rPr>
      </w:pPr>
      <w:r w:rsidRPr="00F4155B">
        <w:rPr>
          <w:b/>
          <w:bCs/>
        </w:rPr>
        <w:t>Formes topographiques :</w:t>
      </w:r>
    </w:p>
    <w:p w:rsidR="00115BCA" w:rsidRDefault="00115BCA" w:rsidP="00115BCA">
      <w:pPr>
        <w:pStyle w:val="Paragraphedeliste"/>
        <w:numPr>
          <w:ilvl w:val="1"/>
          <w:numId w:val="2"/>
        </w:numPr>
      </w:pPr>
      <w:r w:rsidRPr="00F4155B">
        <w:rPr>
          <w:b/>
          <w:bCs/>
          <w:i/>
          <w:iCs/>
        </w:rPr>
        <w:t xml:space="preserve">Cancer du cardia : </w:t>
      </w:r>
      <w:r>
        <w:t>symptomatologie œsophagienne (dysphagie, éructation, douleur rétro-sternale à la déglutition, hoquet)</w:t>
      </w:r>
    </w:p>
    <w:p w:rsidR="00115BCA" w:rsidRDefault="00115BCA" w:rsidP="00115BCA">
      <w:pPr>
        <w:pStyle w:val="Paragraphedeliste"/>
        <w:numPr>
          <w:ilvl w:val="1"/>
          <w:numId w:val="2"/>
        </w:numPr>
      </w:pPr>
      <w:r w:rsidRPr="00F4155B">
        <w:rPr>
          <w:b/>
          <w:bCs/>
          <w:i/>
          <w:iCs/>
        </w:rPr>
        <w:t xml:space="preserve">Cancer de la grosse tubérosité : </w:t>
      </w:r>
      <w:r>
        <w:t xml:space="preserve">longtemps muet </w:t>
      </w:r>
    </w:p>
    <w:p w:rsidR="00105D32" w:rsidRPr="007B4D4B" w:rsidRDefault="00105D32" w:rsidP="00115BCA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7B4D4B">
        <w:rPr>
          <w:b/>
          <w:bCs/>
          <w:i/>
          <w:iCs/>
        </w:rPr>
        <w:t xml:space="preserve">Cancer de l’angle de la petite courbure </w:t>
      </w:r>
    </w:p>
    <w:p w:rsidR="00105D32" w:rsidRPr="007B4D4B" w:rsidRDefault="00105D32" w:rsidP="00115BCA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7B4D4B">
        <w:rPr>
          <w:b/>
          <w:bCs/>
          <w:i/>
          <w:iCs/>
        </w:rPr>
        <w:t xml:space="preserve">Cancer de la grande courbure </w:t>
      </w:r>
    </w:p>
    <w:p w:rsidR="00105D32" w:rsidRPr="007B4D4B" w:rsidRDefault="00105D32" w:rsidP="00115BCA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7B4D4B">
        <w:rPr>
          <w:b/>
          <w:bCs/>
          <w:i/>
          <w:iCs/>
        </w:rPr>
        <w:t>Cancer des faces </w:t>
      </w:r>
    </w:p>
    <w:p w:rsidR="00105D32" w:rsidRDefault="00105D32" w:rsidP="00115BCA">
      <w:pPr>
        <w:pStyle w:val="Paragraphedeliste"/>
        <w:numPr>
          <w:ilvl w:val="1"/>
          <w:numId w:val="2"/>
        </w:numPr>
      </w:pPr>
      <w:r w:rsidRPr="007B4D4B">
        <w:rPr>
          <w:b/>
          <w:bCs/>
          <w:i/>
          <w:iCs/>
        </w:rPr>
        <w:t xml:space="preserve">Cancer médio-gastrique : </w:t>
      </w:r>
      <w:r>
        <w:t xml:space="preserve">risque de sténose </w:t>
      </w:r>
      <w:r w:rsidR="00495613">
        <w:t xml:space="preserve">(comme le cancer de l’antre pylorique) : vomissements </w:t>
      </w:r>
    </w:p>
    <w:p w:rsidR="00495613" w:rsidRPr="007B4D4B" w:rsidRDefault="00495613" w:rsidP="00495613">
      <w:pPr>
        <w:pStyle w:val="Paragraphedeliste"/>
        <w:numPr>
          <w:ilvl w:val="0"/>
          <w:numId w:val="2"/>
        </w:numPr>
        <w:rPr>
          <w:b/>
          <w:bCs/>
        </w:rPr>
      </w:pPr>
      <w:r w:rsidRPr="007B4D4B">
        <w:rPr>
          <w:b/>
          <w:bCs/>
        </w:rPr>
        <w:t>Formes évolutives :</w:t>
      </w:r>
    </w:p>
    <w:p w:rsidR="00495613" w:rsidRDefault="00495613" w:rsidP="00495613">
      <w:pPr>
        <w:pStyle w:val="Paragraphedeliste"/>
        <w:numPr>
          <w:ilvl w:val="1"/>
          <w:numId w:val="2"/>
        </w:numPr>
      </w:pPr>
      <w:r w:rsidRPr="007B4D4B">
        <w:rPr>
          <w:b/>
          <w:bCs/>
          <w:i/>
          <w:iCs/>
        </w:rPr>
        <w:t xml:space="preserve">Forme sténosante : </w:t>
      </w:r>
      <w:r>
        <w:t xml:space="preserve">sténose </w:t>
      </w:r>
      <w:proofErr w:type="spellStart"/>
      <w:r>
        <w:t>antro</w:t>
      </w:r>
      <w:proofErr w:type="spellEnd"/>
      <w:r>
        <w:t>-pylorique :</w:t>
      </w:r>
    </w:p>
    <w:p w:rsidR="00495613" w:rsidRDefault="00495613" w:rsidP="00495613">
      <w:pPr>
        <w:pStyle w:val="Paragraphedeliste"/>
        <w:numPr>
          <w:ilvl w:val="2"/>
          <w:numId w:val="2"/>
        </w:numPr>
      </w:pPr>
      <w:r>
        <w:t xml:space="preserve">Douleur épigastrique + vomissements </w:t>
      </w:r>
    </w:p>
    <w:p w:rsidR="00495613" w:rsidRDefault="00495613" w:rsidP="00495613">
      <w:pPr>
        <w:pStyle w:val="Paragraphedeliste"/>
        <w:numPr>
          <w:ilvl w:val="2"/>
          <w:numId w:val="2"/>
        </w:numPr>
      </w:pPr>
      <w:r>
        <w:t>Clapotage à jeun</w:t>
      </w:r>
    </w:p>
    <w:p w:rsidR="00495613" w:rsidRDefault="00495613" w:rsidP="00495613">
      <w:pPr>
        <w:pStyle w:val="Paragraphedeliste"/>
        <w:numPr>
          <w:ilvl w:val="1"/>
          <w:numId w:val="2"/>
        </w:numPr>
      </w:pPr>
      <w:r w:rsidRPr="007B4D4B">
        <w:rPr>
          <w:b/>
          <w:bCs/>
          <w:i/>
          <w:iCs/>
        </w:rPr>
        <w:t>Perforation</w:t>
      </w:r>
      <w:r>
        <w:t xml:space="preserve"> (péritonite)</w:t>
      </w:r>
    </w:p>
    <w:p w:rsidR="002A46B4" w:rsidRPr="007B4D4B" w:rsidRDefault="002A46B4" w:rsidP="00495613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7B4D4B">
        <w:rPr>
          <w:b/>
          <w:bCs/>
          <w:i/>
          <w:iCs/>
        </w:rPr>
        <w:t xml:space="preserve">Hémorragique </w:t>
      </w:r>
    </w:p>
    <w:p w:rsidR="002A46B4" w:rsidRDefault="002A46B4" w:rsidP="002A46B4">
      <w:pPr>
        <w:pStyle w:val="Titre2"/>
      </w:pPr>
      <w:r>
        <w:t>Diagnostic étiologique :</w:t>
      </w:r>
    </w:p>
    <w:p w:rsidR="00470730" w:rsidRDefault="00470730" w:rsidP="00C35D5C">
      <w:pPr>
        <w:pStyle w:val="Titre3"/>
      </w:pPr>
      <w:r>
        <w:t xml:space="preserve">Facteurs environnementaux : </w:t>
      </w:r>
    </w:p>
    <w:p w:rsidR="00470730" w:rsidRDefault="00470730" w:rsidP="00470730">
      <w:pPr>
        <w:pStyle w:val="Paragraphedeliste"/>
        <w:numPr>
          <w:ilvl w:val="0"/>
          <w:numId w:val="2"/>
        </w:numPr>
      </w:pPr>
      <w:r>
        <w:t>Alimentation riche en sel, aliments séchés, fumés, riches en nitrate</w:t>
      </w:r>
    </w:p>
    <w:p w:rsidR="00470730" w:rsidRDefault="00470730" w:rsidP="00470730">
      <w:pPr>
        <w:pStyle w:val="Paragraphedeliste"/>
        <w:numPr>
          <w:ilvl w:val="0"/>
          <w:numId w:val="2"/>
        </w:numPr>
      </w:pPr>
      <w:r>
        <w:t xml:space="preserve">Reflux biliaire </w:t>
      </w:r>
      <w:proofErr w:type="spellStart"/>
      <w:r>
        <w:t>duodéno</w:t>
      </w:r>
      <w:proofErr w:type="spellEnd"/>
      <w:r>
        <w:t xml:space="preserve">-gastrique </w:t>
      </w:r>
    </w:p>
    <w:p w:rsidR="00470730" w:rsidRDefault="00470730" w:rsidP="00470730">
      <w:pPr>
        <w:pStyle w:val="Paragraphedeliste"/>
        <w:numPr>
          <w:ilvl w:val="0"/>
          <w:numId w:val="2"/>
        </w:numPr>
      </w:pPr>
      <w:r>
        <w:t>Tabac, alcool</w:t>
      </w:r>
    </w:p>
    <w:p w:rsidR="00C44D4D" w:rsidRDefault="00470730" w:rsidP="00C35D5C">
      <w:pPr>
        <w:pStyle w:val="Titre3"/>
      </w:pPr>
      <w:r>
        <w:t xml:space="preserve">Facteurs génétiques : </w:t>
      </w:r>
    </w:p>
    <w:p w:rsidR="00C44D4D" w:rsidRPr="00C44D4D" w:rsidRDefault="00C44D4D" w:rsidP="00C44D4D">
      <w:pPr>
        <w:pStyle w:val="Paragraphedeliste"/>
        <w:numPr>
          <w:ilvl w:val="0"/>
          <w:numId w:val="2"/>
        </w:numPr>
      </w:pPr>
      <w:r>
        <w:t>F</w:t>
      </w:r>
      <w:r w:rsidR="00470730" w:rsidRPr="00C35D5C">
        <w:t>amille de cancéreux, jumeaux homozygote cancéreux</w:t>
      </w:r>
      <w:r w:rsidR="00470730">
        <w:t xml:space="preserve"> </w:t>
      </w:r>
    </w:p>
    <w:p w:rsidR="00470730" w:rsidRDefault="00470730" w:rsidP="00C35D5C">
      <w:pPr>
        <w:pStyle w:val="Titre3"/>
      </w:pPr>
      <w:r>
        <w:t>Facteurs gastriques :</w:t>
      </w:r>
    </w:p>
    <w:p w:rsidR="00470730" w:rsidRDefault="00470730" w:rsidP="00470730">
      <w:pPr>
        <w:pStyle w:val="Paragraphedeliste"/>
        <w:numPr>
          <w:ilvl w:val="0"/>
          <w:numId w:val="2"/>
        </w:numPr>
      </w:pPr>
      <w:r>
        <w:t>Ulcères gastrique</w:t>
      </w:r>
    </w:p>
    <w:p w:rsidR="00470730" w:rsidRDefault="00470730" w:rsidP="00470730">
      <w:pPr>
        <w:pStyle w:val="Paragraphedeliste"/>
        <w:numPr>
          <w:ilvl w:val="0"/>
          <w:numId w:val="2"/>
        </w:numPr>
      </w:pPr>
      <w:r>
        <w:t xml:space="preserve">Gastrite chronique atrophique (due H. </w:t>
      </w:r>
      <w:proofErr w:type="spellStart"/>
      <w:r>
        <w:t>pylori</w:t>
      </w:r>
      <w:proofErr w:type="spellEnd"/>
      <w:r>
        <w:t>, Maladie de Biermer)</w:t>
      </w:r>
    </w:p>
    <w:p w:rsidR="009918FD" w:rsidRDefault="009918FD" w:rsidP="00470730">
      <w:pPr>
        <w:pStyle w:val="Paragraphedeliste"/>
        <w:numPr>
          <w:ilvl w:val="0"/>
          <w:numId w:val="2"/>
        </w:numPr>
      </w:pPr>
      <w:r>
        <w:t>Maladie de Ménétrier (gastrite hypertrophique)</w:t>
      </w:r>
    </w:p>
    <w:p w:rsidR="009918FD" w:rsidRDefault="009918FD" w:rsidP="00470730">
      <w:pPr>
        <w:pStyle w:val="Paragraphedeliste"/>
        <w:numPr>
          <w:ilvl w:val="0"/>
          <w:numId w:val="2"/>
        </w:numPr>
      </w:pPr>
      <w:r>
        <w:t xml:space="preserve">Polypes </w:t>
      </w:r>
      <w:proofErr w:type="spellStart"/>
      <w:r>
        <w:t>adénomateux</w:t>
      </w:r>
      <w:proofErr w:type="spellEnd"/>
      <w:r>
        <w:t xml:space="preserve"> gastriques (tumeurs bénignes au niveau de la muqueuse gastrique)</w:t>
      </w:r>
    </w:p>
    <w:p w:rsidR="009918FD" w:rsidRDefault="009918FD" w:rsidP="00470730">
      <w:pPr>
        <w:pStyle w:val="Paragraphedeliste"/>
        <w:numPr>
          <w:ilvl w:val="0"/>
          <w:numId w:val="2"/>
        </w:numPr>
      </w:pPr>
      <w:r>
        <w:lastRenderedPageBreak/>
        <w:t xml:space="preserve">Moignon de gastrectomie (antécédent de chirurgie de l’estomac </w:t>
      </w:r>
      <w:r>
        <w:sym w:font="Wingdings" w:char="F0E0"/>
      </w:r>
      <w:r>
        <w:t xml:space="preserve"> possible cancer au bout de 15 ans)</w:t>
      </w:r>
    </w:p>
    <w:p w:rsidR="00977339" w:rsidRDefault="00977339" w:rsidP="00F369A4">
      <w:pPr>
        <w:pStyle w:val="Paragraphedeliste"/>
        <w:numPr>
          <w:ilvl w:val="0"/>
          <w:numId w:val="3"/>
        </w:numPr>
        <w:rPr>
          <w:b/>
          <w:bCs/>
        </w:rPr>
      </w:pPr>
      <w:r w:rsidRPr="00F369A4">
        <w:rPr>
          <w:b/>
          <w:bCs/>
        </w:rPr>
        <w:t xml:space="preserve">Gastrite atrophique </w:t>
      </w:r>
      <w:r w:rsidRPr="00C35D5C">
        <w:sym w:font="Wingdings" w:char="F0E0"/>
      </w:r>
      <w:r w:rsidRPr="00F369A4">
        <w:rPr>
          <w:b/>
          <w:bCs/>
        </w:rPr>
        <w:t xml:space="preserve"> métaplasie intestinale </w:t>
      </w:r>
      <w:r w:rsidRPr="00C35D5C">
        <w:sym w:font="Wingdings" w:char="F0E0"/>
      </w:r>
      <w:r w:rsidRPr="00F369A4">
        <w:rPr>
          <w:b/>
          <w:bCs/>
        </w:rPr>
        <w:t xml:space="preserve"> dysplasie modérée puis sévère </w:t>
      </w:r>
      <w:r w:rsidRPr="00C35D5C">
        <w:sym w:font="Wingdings" w:char="F0E0"/>
      </w:r>
      <w:r w:rsidRPr="00F369A4">
        <w:rPr>
          <w:b/>
          <w:bCs/>
        </w:rPr>
        <w:t xml:space="preserve"> cancer in situ </w:t>
      </w:r>
      <w:r w:rsidRPr="00C35D5C">
        <w:sym w:font="Wingdings" w:char="F0E0"/>
      </w:r>
      <w:r w:rsidRPr="00F369A4">
        <w:rPr>
          <w:b/>
          <w:bCs/>
        </w:rPr>
        <w:t xml:space="preserve"> cancer invasif </w:t>
      </w:r>
    </w:p>
    <w:p w:rsidR="00F369A4" w:rsidRDefault="00F369A4" w:rsidP="00F369A4">
      <w:pPr>
        <w:pStyle w:val="Titre2"/>
      </w:pPr>
      <w:r>
        <w:t>Diagnostic différentiel :</w:t>
      </w:r>
    </w:p>
    <w:p w:rsidR="00F369A4" w:rsidRDefault="00F369A4" w:rsidP="00F369A4">
      <w:pPr>
        <w:pStyle w:val="Paragraphedeliste"/>
        <w:numPr>
          <w:ilvl w:val="0"/>
          <w:numId w:val="2"/>
        </w:numPr>
      </w:pPr>
      <w:r w:rsidRPr="005B4D24">
        <w:rPr>
          <w:b/>
          <w:bCs/>
        </w:rPr>
        <w:t>Ulcère gastrique bénin</w:t>
      </w:r>
      <w:r>
        <w:t xml:space="preserve"> (</w:t>
      </w:r>
      <w:proofErr w:type="spellStart"/>
      <w:r>
        <w:t>épigastralgie</w:t>
      </w:r>
      <w:proofErr w:type="spellEnd"/>
      <w:r>
        <w:t xml:space="preserve"> à répétition</w:t>
      </w:r>
      <w:r w:rsidR="00BC3834">
        <w:t xml:space="preserve"> = fibroscopie + examen </w:t>
      </w:r>
      <w:proofErr w:type="spellStart"/>
      <w:r w:rsidR="00BC3834">
        <w:t>anapath</w:t>
      </w:r>
      <w:proofErr w:type="spellEnd"/>
      <w:r w:rsidR="00BC3834">
        <w:t xml:space="preserve"> car hantise : cancer)</w:t>
      </w:r>
    </w:p>
    <w:p w:rsidR="00BC3834" w:rsidRDefault="00BC3834" w:rsidP="00F369A4">
      <w:pPr>
        <w:pStyle w:val="Paragraphedeliste"/>
        <w:numPr>
          <w:ilvl w:val="0"/>
          <w:numId w:val="2"/>
        </w:numPr>
      </w:pPr>
      <w:r w:rsidRPr="005B4D24">
        <w:rPr>
          <w:b/>
          <w:bCs/>
        </w:rPr>
        <w:t>Tumeurs bénignes</w:t>
      </w:r>
      <w:r>
        <w:t xml:space="preserve"> (polypes, </w:t>
      </w:r>
      <w:proofErr w:type="spellStart"/>
      <w:r>
        <w:t>schwannome</w:t>
      </w:r>
      <w:proofErr w:type="spellEnd"/>
      <w:r>
        <w:t xml:space="preserve">, léiomyome) donc biopsie </w:t>
      </w:r>
    </w:p>
    <w:p w:rsidR="00BC3834" w:rsidRDefault="00BC3834" w:rsidP="00BC3834">
      <w:pPr>
        <w:pStyle w:val="Titre1"/>
      </w:pPr>
      <w:r>
        <w:t>Traitement :</w:t>
      </w:r>
    </w:p>
    <w:p w:rsidR="00BC3834" w:rsidRDefault="00BC3834" w:rsidP="00BC3834">
      <w:pPr>
        <w:pStyle w:val="Paragraphedeliste"/>
        <w:numPr>
          <w:ilvl w:val="0"/>
          <w:numId w:val="2"/>
        </w:numPr>
      </w:pPr>
      <w:r>
        <w:t xml:space="preserve">Présentation du patient en Réunion de </w:t>
      </w:r>
      <w:r w:rsidR="00C90CE4">
        <w:t>Concertation</w:t>
      </w:r>
      <w:r>
        <w:t xml:space="preserve"> Pluridisciplinaire</w:t>
      </w:r>
      <w:r w:rsidR="00C90CE4">
        <w:t xml:space="preserve"> (RCP)</w:t>
      </w:r>
    </w:p>
    <w:p w:rsidR="00C90CE4" w:rsidRDefault="00C90CE4" w:rsidP="005708EF">
      <w:pPr>
        <w:pStyle w:val="Titre2"/>
      </w:pPr>
      <w:r>
        <w:t>Buts :</w:t>
      </w:r>
    </w:p>
    <w:p w:rsidR="00C90CE4" w:rsidRDefault="00C90CE4" w:rsidP="00C90CE4">
      <w:pPr>
        <w:pStyle w:val="Paragraphedeliste"/>
        <w:numPr>
          <w:ilvl w:val="0"/>
          <w:numId w:val="2"/>
        </w:numPr>
      </w:pPr>
      <w:r>
        <w:t xml:space="preserve">Soulager le malade </w:t>
      </w:r>
    </w:p>
    <w:p w:rsidR="00C90CE4" w:rsidRDefault="00C90CE4" w:rsidP="00C90CE4">
      <w:pPr>
        <w:pStyle w:val="Paragraphedeliste"/>
        <w:numPr>
          <w:ilvl w:val="0"/>
          <w:numId w:val="2"/>
        </w:numPr>
      </w:pPr>
      <w:r>
        <w:t xml:space="preserve">Enlever la tumeur </w:t>
      </w:r>
    </w:p>
    <w:p w:rsidR="00C90CE4" w:rsidRDefault="00C90CE4" w:rsidP="00C90CE4">
      <w:pPr>
        <w:pStyle w:val="Paragraphedeliste"/>
        <w:numPr>
          <w:ilvl w:val="0"/>
          <w:numId w:val="2"/>
        </w:numPr>
      </w:pPr>
      <w:r>
        <w:t>Assurer une bonne continuité digestive</w:t>
      </w:r>
    </w:p>
    <w:p w:rsidR="00C90CE4" w:rsidRDefault="00C90CE4" w:rsidP="00C90CE4">
      <w:pPr>
        <w:pStyle w:val="Paragraphedeliste"/>
        <w:numPr>
          <w:ilvl w:val="0"/>
          <w:numId w:val="2"/>
        </w:numPr>
      </w:pPr>
      <w:r>
        <w:t xml:space="preserve">Prolonger la survie du patient </w:t>
      </w:r>
    </w:p>
    <w:p w:rsidR="00C90CE4" w:rsidRDefault="00C90CE4" w:rsidP="005708EF">
      <w:pPr>
        <w:pStyle w:val="Titre2"/>
      </w:pPr>
      <w:r>
        <w:t>Moyens :</w:t>
      </w:r>
    </w:p>
    <w:p w:rsidR="00C90CE4" w:rsidRPr="005708EF" w:rsidRDefault="00C90CE4" w:rsidP="00C90CE4">
      <w:pPr>
        <w:pStyle w:val="Paragraphedeliste"/>
        <w:numPr>
          <w:ilvl w:val="0"/>
          <w:numId w:val="2"/>
        </w:numPr>
        <w:rPr>
          <w:b/>
          <w:bCs/>
        </w:rPr>
      </w:pPr>
      <w:r w:rsidRPr="005708EF">
        <w:rPr>
          <w:b/>
          <w:bCs/>
        </w:rPr>
        <w:t>Chirurgie</w:t>
      </w:r>
      <w:r w:rsidR="00841B1D" w:rsidRPr="005708EF">
        <w:rPr>
          <w:b/>
          <w:bCs/>
        </w:rPr>
        <w:t> :</w:t>
      </w:r>
    </w:p>
    <w:p w:rsidR="00841B1D" w:rsidRPr="005708EF" w:rsidRDefault="00841B1D" w:rsidP="00841B1D">
      <w:pPr>
        <w:pStyle w:val="Paragraphedeliste"/>
        <w:numPr>
          <w:ilvl w:val="1"/>
          <w:numId w:val="2"/>
        </w:numPr>
        <w:rPr>
          <w:b/>
          <w:bCs/>
        </w:rPr>
      </w:pPr>
      <w:r w:rsidRPr="005708EF">
        <w:rPr>
          <w:b/>
          <w:bCs/>
        </w:rPr>
        <w:t xml:space="preserve">Curative : </w:t>
      </w:r>
    </w:p>
    <w:p w:rsidR="00841B1D" w:rsidRDefault="00841B1D" w:rsidP="00841B1D">
      <w:pPr>
        <w:pStyle w:val="Paragraphedeliste"/>
        <w:numPr>
          <w:ilvl w:val="2"/>
          <w:numId w:val="2"/>
        </w:numPr>
      </w:pPr>
      <w:r>
        <w:t>Gastrectomie de 4/5</w:t>
      </w:r>
      <w:r w:rsidRPr="008540C8">
        <w:rPr>
          <w:rFonts w:ascii="Fairwater Script" w:hAnsi="Fairwater Script"/>
        </w:rPr>
        <w:t xml:space="preserve"> (il ne reste de 1/5 supérieur de l’estomac) </w:t>
      </w:r>
      <w:r>
        <w:t>+ anastomose gastro-jéjunale</w:t>
      </w:r>
      <w:r w:rsidR="00672245">
        <w:t xml:space="preserve"> + curage ganglionnaire</w:t>
      </w:r>
      <w:r w:rsidR="00672245" w:rsidRPr="00B54713">
        <w:rPr>
          <w:rFonts w:ascii="Fairwater Script" w:hAnsi="Fairwater Script"/>
        </w:rPr>
        <w:t xml:space="preserve"> (un bon </w:t>
      </w:r>
      <w:r w:rsidR="00B54713" w:rsidRPr="00B54713">
        <w:rPr>
          <w:rFonts w:ascii="Fairwater Script" w:hAnsi="Fairwater Script"/>
        </w:rPr>
        <w:t>curage</w:t>
      </w:r>
      <w:r w:rsidR="00672245" w:rsidRPr="00B54713">
        <w:rPr>
          <w:rFonts w:ascii="Fairwater Script" w:hAnsi="Fairwater Script"/>
        </w:rPr>
        <w:t xml:space="preserve"> permet d’améliorer la durée de survie du patient)</w:t>
      </w:r>
    </w:p>
    <w:p w:rsidR="00672245" w:rsidRDefault="00672245" w:rsidP="00841B1D">
      <w:pPr>
        <w:pStyle w:val="Paragraphedeliste"/>
        <w:numPr>
          <w:ilvl w:val="2"/>
          <w:numId w:val="2"/>
        </w:numPr>
      </w:pPr>
      <w:r>
        <w:t xml:space="preserve">Gastrectomie totale + anastomose </w:t>
      </w:r>
      <w:proofErr w:type="spellStart"/>
      <w:r w:rsidR="003A50C7">
        <w:t>œ</w:t>
      </w:r>
      <w:r>
        <w:t>so</w:t>
      </w:r>
      <w:proofErr w:type="spellEnd"/>
      <w:r>
        <w:t xml:space="preserve">-jéjunale + curage ganglionnaire </w:t>
      </w:r>
    </w:p>
    <w:p w:rsidR="00672245" w:rsidRPr="005708EF" w:rsidRDefault="00672245" w:rsidP="00672245">
      <w:pPr>
        <w:pStyle w:val="Paragraphedeliste"/>
        <w:numPr>
          <w:ilvl w:val="1"/>
          <w:numId w:val="2"/>
        </w:numPr>
        <w:rPr>
          <w:b/>
          <w:bCs/>
        </w:rPr>
      </w:pPr>
      <w:r w:rsidRPr="005708EF">
        <w:rPr>
          <w:b/>
          <w:bCs/>
        </w:rPr>
        <w:t>Palliative :</w:t>
      </w:r>
    </w:p>
    <w:p w:rsidR="00672245" w:rsidRPr="00B54713" w:rsidRDefault="00672245" w:rsidP="00672245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>
        <w:t>Gastro-entérostomie de dérivation</w:t>
      </w:r>
      <w:r w:rsidRPr="00B54713">
        <w:rPr>
          <w:rFonts w:ascii="Fairwater Script" w:hAnsi="Fairwater Script"/>
        </w:rPr>
        <w:t xml:space="preserve"> (il faut faire une anastomose entre l’estomac et le jéjunum</w:t>
      </w:r>
      <w:r w:rsidRPr="00B54713">
        <w:rPr>
          <w:rFonts w:ascii="Cambria" w:hAnsi="Cambria" w:cs="Cambria"/>
        </w:rPr>
        <w:t> </w:t>
      </w:r>
      <w:r w:rsidRPr="00B54713">
        <w:rPr>
          <w:rFonts w:ascii="Fairwater Script" w:hAnsi="Fairwater Script"/>
        </w:rPr>
        <w:t>: le repas passe directement dans le jéjunum sans passer par le duodénum)</w:t>
      </w:r>
      <w:r>
        <w:t xml:space="preserve"> ou </w:t>
      </w:r>
      <w:proofErr w:type="spellStart"/>
      <w:r>
        <w:t>jéjunostomie</w:t>
      </w:r>
      <w:proofErr w:type="spellEnd"/>
      <w:r w:rsidR="00E33238">
        <w:t xml:space="preserve"> d’alimentation</w:t>
      </w:r>
      <w:r w:rsidR="00E33238" w:rsidRPr="00B54713">
        <w:rPr>
          <w:rFonts w:ascii="Fairwater Script" w:hAnsi="Fairwater Script"/>
        </w:rPr>
        <w:t xml:space="preserve"> (abouchement du jéjunum à la peau)</w:t>
      </w:r>
    </w:p>
    <w:p w:rsidR="00E33238" w:rsidRDefault="00E33238" w:rsidP="00672245">
      <w:pPr>
        <w:pStyle w:val="Paragraphedeliste"/>
        <w:numPr>
          <w:ilvl w:val="2"/>
          <w:numId w:val="2"/>
        </w:numPr>
      </w:pPr>
      <w:r>
        <w:t>Gastrectomie partielle de propreté</w:t>
      </w:r>
      <w:r w:rsidRPr="005708EF">
        <w:rPr>
          <w:rFonts w:ascii="Fairwater Script" w:hAnsi="Fairwater Script"/>
        </w:rPr>
        <w:t xml:space="preserve"> (si la tumeur est très infecté, on peut l’enlever)</w:t>
      </w:r>
      <w:r>
        <w:t>, ou gastrectomie partielle d’hémostase</w:t>
      </w:r>
    </w:p>
    <w:p w:rsidR="00E33238" w:rsidRPr="005708EF" w:rsidRDefault="005708EF" w:rsidP="00E33238">
      <w:pPr>
        <w:pStyle w:val="Paragraphedeliste"/>
        <w:numPr>
          <w:ilvl w:val="1"/>
          <w:numId w:val="2"/>
        </w:numPr>
      </w:pPr>
      <w:r>
        <w:rPr>
          <w:b/>
          <w:bCs/>
        </w:rPr>
        <w:t xml:space="preserve">Chirurgie de l’estomac : 16 groupes de ganglions </w:t>
      </w:r>
    </w:p>
    <w:p w:rsidR="005708EF" w:rsidRPr="005708EF" w:rsidRDefault="005708EF" w:rsidP="00E33238">
      <w:pPr>
        <w:pStyle w:val="Paragraphedeliste"/>
        <w:numPr>
          <w:ilvl w:val="1"/>
          <w:numId w:val="2"/>
        </w:numPr>
      </w:pPr>
      <w:r>
        <w:rPr>
          <w:b/>
          <w:bCs/>
        </w:rPr>
        <w:t xml:space="preserve">13, 14, 15, 16 : derrière le pancréas </w:t>
      </w:r>
    </w:p>
    <w:p w:rsidR="005708EF" w:rsidRPr="006D7EFE" w:rsidRDefault="005708EF" w:rsidP="00E33238">
      <w:pPr>
        <w:pStyle w:val="Paragraphedeliste"/>
        <w:numPr>
          <w:ilvl w:val="1"/>
          <w:numId w:val="2"/>
        </w:numPr>
      </w:pPr>
      <w:r>
        <w:rPr>
          <w:b/>
          <w:bCs/>
        </w:rPr>
        <w:t>3 types de curages ganglionnaires (D1, 2, 3)</w:t>
      </w:r>
    </w:p>
    <w:p w:rsidR="006D7EFE" w:rsidRPr="007A7414" w:rsidRDefault="006D7EFE" w:rsidP="006D7EFE">
      <w:pPr>
        <w:pStyle w:val="Paragraphedeliste"/>
        <w:numPr>
          <w:ilvl w:val="2"/>
          <w:numId w:val="2"/>
        </w:numPr>
      </w:pPr>
      <w:r>
        <w:t>D1 : grand épiploon + les ganglions 1 à 6 en cas de gastrectomie totale, et les groupes de 3 à 6 en cas de gastrectomie de 4/5</w:t>
      </w:r>
      <w:r w:rsidR="007A7414" w:rsidRPr="007A7414">
        <w:rPr>
          <w:vertAlign w:val="superscript"/>
        </w:rPr>
        <w:t>è</w:t>
      </w:r>
    </w:p>
    <w:p w:rsidR="007A7414" w:rsidRDefault="007A7414" w:rsidP="007A7414">
      <w:pPr>
        <w:pStyle w:val="Paragraphedeliste"/>
        <w:numPr>
          <w:ilvl w:val="2"/>
          <w:numId w:val="2"/>
        </w:numPr>
      </w:pPr>
      <w:r>
        <w:t>D1 + groupe 1</w:t>
      </w:r>
      <w:r w:rsidR="003A50C7">
        <w:t xml:space="preserve"> </w:t>
      </w:r>
      <w:r>
        <w:t>pour les gastrectomie des 4/5</w:t>
      </w:r>
      <w:r w:rsidR="00055DE4" w:rsidRPr="00055DE4">
        <w:rPr>
          <w:vertAlign w:val="superscript"/>
        </w:rPr>
        <w:t>è</w:t>
      </w:r>
    </w:p>
    <w:p w:rsidR="00055DE4" w:rsidRDefault="00055DE4" w:rsidP="007A7414">
      <w:pPr>
        <w:pStyle w:val="Paragraphedeliste"/>
        <w:numPr>
          <w:ilvl w:val="2"/>
          <w:numId w:val="2"/>
        </w:numPr>
      </w:pPr>
      <w:r>
        <w:t>D2 :</w:t>
      </w:r>
    </w:p>
    <w:p w:rsidR="00055DE4" w:rsidRDefault="00055DE4" w:rsidP="00055DE4">
      <w:pPr>
        <w:pStyle w:val="Paragraphedeliste"/>
        <w:numPr>
          <w:ilvl w:val="3"/>
          <w:numId w:val="2"/>
        </w:numPr>
      </w:pPr>
      <w:r>
        <w:t xml:space="preserve">D1 + groupe 7, 8 et 9 + 10 et 11 (splénectomie) si gastrectomie totale </w:t>
      </w:r>
    </w:p>
    <w:p w:rsidR="00055DE4" w:rsidRDefault="00055DE4" w:rsidP="00055DE4">
      <w:pPr>
        <w:pStyle w:val="Paragraphedeliste"/>
        <w:numPr>
          <w:ilvl w:val="3"/>
          <w:numId w:val="2"/>
        </w:numPr>
      </w:pPr>
      <w:r>
        <w:t>D1 + groupe 1 pour les gastrectomie des 4/5</w:t>
      </w:r>
      <w:r w:rsidR="00CE2BC0" w:rsidRPr="00CE2BC0">
        <w:rPr>
          <w:vertAlign w:val="superscript"/>
        </w:rPr>
        <w:t>è</w:t>
      </w:r>
    </w:p>
    <w:p w:rsidR="00CE2BC0" w:rsidRDefault="00CE2BC0" w:rsidP="00CE2BC0">
      <w:pPr>
        <w:pStyle w:val="Paragraphedeliste"/>
        <w:numPr>
          <w:ilvl w:val="2"/>
          <w:numId w:val="2"/>
        </w:numPr>
      </w:pPr>
      <w:r>
        <w:t>D3 : il faut enlever les autres ganglions derrière le pancréas</w:t>
      </w:r>
    </w:p>
    <w:p w:rsidR="00CE2BC0" w:rsidRDefault="00CE2BC0" w:rsidP="00CE2BC0">
      <w:pPr>
        <w:pStyle w:val="Paragraphedeliste"/>
        <w:numPr>
          <w:ilvl w:val="2"/>
          <w:numId w:val="2"/>
        </w:numPr>
      </w:pPr>
      <w:r>
        <w:t xml:space="preserve">Le résultat thérapeutique après curage D1 n’est pas meilleur que D2 </w:t>
      </w:r>
    </w:p>
    <w:p w:rsidR="00CE2BC0" w:rsidRPr="005B4D24" w:rsidRDefault="00DA68C9" w:rsidP="00DA68C9">
      <w:pPr>
        <w:pStyle w:val="Paragraphedeliste"/>
        <w:numPr>
          <w:ilvl w:val="0"/>
          <w:numId w:val="2"/>
        </w:numPr>
        <w:rPr>
          <w:b/>
          <w:bCs/>
        </w:rPr>
      </w:pPr>
      <w:r w:rsidRPr="005B4D24">
        <w:rPr>
          <w:b/>
          <w:bCs/>
        </w:rPr>
        <w:t>Endoscopique :</w:t>
      </w:r>
    </w:p>
    <w:p w:rsidR="00DA68C9" w:rsidRDefault="00DA68C9" w:rsidP="00DA68C9">
      <w:pPr>
        <w:pStyle w:val="Paragraphedeliste"/>
        <w:numPr>
          <w:ilvl w:val="1"/>
          <w:numId w:val="2"/>
        </w:numPr>
      </w:pPr>
      <w:proofErr w:type="spellStart"/>
      <w:r>
        <w:t>Mucoséctomie</w:t>
      </w:r>
      <w:proofErr w:type="spellEnd"/>
      <w:r>
        <w:t xml:space="preserve"> + examen anatomopathologique </w:t>
      </w:r>
    </w:p>
    <w:p w:rsidR="00DA68C9" w:rsidRDefault="00DA68C9" w:rsidP="00DA68C9">
      <w:pPr>
        <w:pStyle w:val="Paragraphedeliste"/>
        <w:numPr>
          <w:ilvl w:val="1"/>
          <w:numId w:val="2"/>
        </w:numPr>
      </w:pPr>
      <w:proofErr w:type="spellStart"/>
      <w:r>
        <w:lastRenderedPageBreak/>
        <w:t>Endoprothèse</w:t>
      </w:r>
      <w:proofErr w:type="spellEnd"/>
      <w:r>
        <w:t xml:space="preserve"> </w:t>
      </w:r>
    </w:p>
    <w:p w:rsidR="00DA68C9" w:rsidRPr="005B4D24" w:rsidRDefault="00DA68C9" w:rsidP="00DA68C9">
      <w:pPr>
        <w:pStyle w:val="Paragraphedeliste"/>
        <w:numPr>
          <w:ilvl w:val="0"/>
          <w:numId w:val="2"/>
        </w:numPr>
        <w:rPr>
          <w:b/>
          <w:bCs/>
        </w:rPr>
      </w:pPr>
      <w:r w:rsidRPr="005B4D24">
        <w:rPr>
          <w:b/>
          <w:bCs/>
        </w:rPr>
        <w:t xml:space="preserve">Chimiothérapie </w:t>
      </w:r>
    </w:p>
    <w:p w:rsidR="00DA68C9" w:rsidRPr="005B4D24" w:rsidRDefault="00DA68C9" w:rsidP="00DA68C9">
      <w:pPr>
        <w:pStyle w:val="Paragraphedeliste"/>
        <w:numPr>
          <w:ilvl w:val="0"/>
          <w:numId w:val="2"/>
        </w:numPr>
        <w:rPr>
          <w:b/>
          <w:bCs/>
        </w:rPr>
      </w:pPr>
      <w:r w:rsidRPr="005B4D24">
        <w:rPr>
          <w:b/>
          <w:bCs/>
        </w:rPr>
        <w:t xml:space="preserve">Radiothérapie </w:t>
      </w:r>
    </w:p>
    <w:p w:rsidR="00DA68C9" w:rsidRDefault="00DA68C9" w:rsidP="00DA68C9">
      <w:pPr>
        <w:pStyle w:val="Paragraphedeliste"/>
        <w:numPr>
          <w:ilvl w:val="0"/>
          <w:numId w:val="2"/>
        </w:numPr>
      </w:pPr>
      <w:r w:rsidRPr="005B4D24">
        <w:rPr>
          <w:b/>
          <w:bCs/>
        </w:rPr>
        <w:t xml:space="preserve">Traitement médical : </w:t>
      </w:r>
      <w:r>
        <w:t>Vitaminothérapie B12 (1</w:t>
      </w:r>
      <w:r w:rsidR="00A44882">
        <w:t xml:space="preserve">000 µg/mois à vie) </w:t>
      </w:r>
    </w:p>
    <w:p w:rsidR="00A44882" w:rsidRPr="005B4D24" w:rsidRDefault="00A44882" w:rsidP="00DA68C9">
      <w:pPr>
        <w:pStyle w:val="Paragraphedeliste"/>
        <w:numPr>
          <w:ilvl w:val="0"/>
          <w:numId w:val="2"/>
        </w:numPr>
        <w:rPr>
          <w:b/>
          <w:bCs/>
        </w:rPr>
      </w:pPr>
      <w:r w:rsidRPr="005B4D24">
        <w:rPr>
          <w:b/>
          <w:bCs/>
        </w:rPr>
        <w:t>Traitement préventif :</w:t>
      </w:r>
    </w:p>
    <w:p w:rsidR="00A44882" w:rsidRDefault="00A44882" w:rsidP="00A44882">
      <w:pPr>
        <w:pStyle w:val="Paragraphedeliste"/>
        <w:numPr>
          <w:ilvl w:val="1"/>
          <w:numId w:val="2"/>
        </w:numPr>
      </w:pPr>
      <w:r>
        <w:t xml:space="preserve">Surveillance endoscopique régulière des sujets à risque </w:t>
      </w:r>
    </w:p>
    <w:p w:rsidR="00A44882" w:rsidRDefault="00A44882" w:rsidP="00A44882">
      <w:pPr>
        <w:pStyle w:val="Paragraphedeliste"/>
        <w:numPr>
          <w:ilvl w:val="1"/>
          <w:numId w:val="2"/>
        </w:numPr>
      </w:pPr>
      <w:r>
        <w:t xml:space="preserve">Traitement des lésions </w:t>
      </w:r>
      <w:proofErr w:type="spellStart"/>
      <w:r>
        <w:t>pré-cancéreuses</w:t>
      </w:r>
      <w:proofErr w:type="spellEnd"/>
      <w:r>
        <w:t xml:space="preserve"> (médical ou chirurgical)</w:t>
      </w:r>
    </w:p>
    <w:p w:rsidR="00A44882" w:rsidRDefault="00A44882" w:rsidP="00D242F5">
      <w:pPr>
        <w:pStyle w:val="Titre2"/>
      </w:pPr>
      <w:r>
        <w:t>Indications :</w:t>
      </w:r>
    </w:p>
    <w:p w:rsidR="00A44882" w:rsidRPr="005B4D24" w:rsidRDefault="00A44882" w:rsidP="00A44882">
      <w:pPr>
        <w:pStyle w:val="Paragraphedeliste"/>
        <w:numPr>
          <w:ilvl w:val="0"/>
          <w:numId w:val="2"/>
        </w:numPr>
        <w:rPr>
          <w:b/>
          <w:bCs/>
        </w:rPr>
      </w:pPr>
      <w:r w:rsidRPr="005B4D24">
        <w:rPr>
          <w:b/>
          <w:bCs/>
        </w:rPr>
        <w:t>Tumeur superficielle (T1N0M0)</w:t>
      </w:r>
      <w:r w:rsidR="00BF4296" w:rsidRPr="005B4D24">
        <w:rPr>
          <w:b/>
          <w:bCs/>
        </w:rPr>
        <w:t> :</w:t>
      </w:r>
    </w:p>
    <w:p w:rsidR="00BF4296" w:rsidRDefault="00BF4296" w:rsidP="00BF4296">
      <w:pPr>
        <w:pStyle w:val="Paragraphedeliste"/>
        <w:numPr>
          <w:ilvl w:val="1"/>
          <w:numId w:val="2"/>
        </w:numPr>
      </w:pPr>
      <w:proofErr w:type="spellStart"/>
      <w:r>
        <w:t>Mucosectomie</w:t>
      </w:r>
      <w:proofErr w:type="spellEnd"/>
      <w:r>
        <w:t xml:space="preserve"> endoscopique + examen anatomopathologique </w:t>
      </w:r>
    </w:p>
    <w:p w:rsidR="00BF4296" w:rsidRDefault="00BF4296" w:rsidP="00BF4296">
      <w:pPr>
        <w:pStyle w:val="Paragraphedeliste"/>
        <w:numPr>
          <w:ilvl w:val="0"/>
          <w:numId w:val="2"/>
        </w:numPr>
      </w:pPr>
      <w:r w:rsidRPr="005B4D24">
        <w:rPr>
          <w:b/>
          <w:bCs/>
        </w:rPr>
        <w:t xml:space="preserve">Tumeur </w:t>
      </w:r>
      <w:proofErr w:type="spellStart"/>
      <w:r w:rsidRPr="005B4D24">
        <w:rPr>
          <w:b/>
          <w:bCs/>
        </w:rPr>
        <w:t>résécable</w:t>
      </w:r>
      <w:proofErr w:type="spellEnd"/>
      <w:r>
        <w:t xml:space="preserve"> (sans envahissement des organes de voisinage ou oui mais on peut les enlever) </w:t>
      </w:r>
    </w:p>
    <w:p w:rsidR="00BF4296" w:rsidRDefault="00BF4296" w:rsidP="00BF4296">
      <w:pPr>
        <w:pStyle w:val="Paragraphedeliste"/>
        <w:numPr>
          <w:ilvl w:val="1"/>
          <w:numId w:val="2"/>
        </w:numPr>
      </w:pPr>
      <w:r>
        <w:t>Chimiothérapie péri-opératoire (3 cycles avant – 3 cycles après</w:t>
      </w:r>
      <w:r w:rsidR="00D242F5">
        <w:t xml:space="preserve">) </w:t>
      </w:r>
    </w:p>
    <w:p w:rsidR="00D242F5" w:rsidRDefault="00D242F5" w:rsidP="00D242F5">
      <w:pPr>
        <w:pStyle w:val="Paragraphedeliste"/>
        <w:numPr>
          <w:ilvl w:val="2"/>
          <w:numId w:val="2"/>
        </w:numPr>
      </w:pPr>
      <w:r>
        <w:t xml:space="preserve">Cancer </w:t>
      </w:r>
      <w:proofErr w:type="spellStart"/>
      <w:r>
        <w:t>antro</w:t>
      </w:r>
      <w:proofErr w:type="spellEnd"/>
      <w:r>
        <w:t>-pylorique : Gastrectomie de 4/5 + anastomose gastro-jéjunale + curage</w:t>
      </w:r>
    </w:p>
    <w:p w:rsidR="00D242F5" w:rsidRDefault="00D242F5" w:rsidP="00D242F5">
      <w:pPr>
        <w:pStyle w:val="Paragraphedeliste"/>
        <w:numPr>
          <w:ilvl w:val="2"/>
          <w:numId w:val="2"/>
        </w:numPr>
      </w:pPr>
      <w:r>
        <w:t xml:space="preserve">Cancer du 1/3 moyen et du 1/3 supérieur, </w:t>
      </w:r>
      <w:proofErr w:type="spellStart"/>
      <w:r>
        <w:t>linite</w:t>
      </w:r>
      <w:proofErr w:type="spellEnd"/>
      <w:r>
        <w:t xml:space="preserve"> gastrique (forme clinique du cancer avec un mauvais pronostic</w:t>
      </w:r>
      <w:r w:rsidR="00E800C9">
        <w:t> :</w:t>
      </w:r>
    </w:p>
    <w:p w:rsidR="00E800C9" w:rsidRDefault="00E800C9" w:rsidP="00E800C9">
      <w:pPr>
        <w:pStyle w:val="Paragraphedeliste"/>
        <w:numPr>
          <w:ilvl w:val="3"/>
          <w:numId w:val="2"/>
        </w:numPr>
      </w:pPr>
      <w:r>
        <w:t xml:space="preserve">Gastrectomie totale + anastomose </w:t>
      </w:r>
      <w:proofErr w:type="spellStart"/>
      <w:r>
        <w:t>oeso</w:t>
      </w:r>
      <w:proofErr w:type="spellEnd"/>
      <w:r>
        <w:t>-jéjunale + curage + vitaminothérapie B12 (1000 µg/mois à vie)</w:t>
      </w:r>
    </w:p>
    <w:p w:rsidR="00E800C9" w:rsidRPr="001B32D9" w:rsidRDefault="00E800C9" w:rsidP="00E800C9">
      <w:pPr>
        <w:pStyle w:val="Paragraphedeliste"/>
        <w:numPr>
          <w:ilvl w:val="0"/>
          <w:numId w:val="2"/>
        </w:numPr>
        <w:rPr>
          <w:b/>
          <w:bCs/>
        </w:rPr>
      </w:pPr>
      <w:r w:rsidRPr="001B32D9">
        <w:rPr>
          <w:b/>
          <w:bCs/>
        </w:rPr>
        <w:t xml:space="preserve">Tumeur non </w:t>
      </w:r>
      <w:proofErr w:type="spellStart"/>
      <w:r w:rsidRPr="001B32D9">
        <w:rPr>
          <w:b/>
          <w:bCs/>
        </w:rPr>
        <w:t>résécable</w:t>
      </w:r>
      <w:proofErr w:type="spellEnd"/>
      <w:r w:rsidRPr="001B32D9">
        <w:rPr>
          <w:b/>
          <w:bCs/>
        </w:rPr>
        <w:t xml:space="preserve"> : </w:t>
      </w:r>
    </w:p>
    <w:p w:rsidR="00E800C9" w:rsidRDefault="00E800C9" w:rsidP="00E800C9">
      <w:pPr>
        <w:pStyle w:val="Paragraphedeliste"/>
        <w:numPr>
          <w:ilvl w:val="1"/>
          <w:numId w:val="2"/>
        </w:numPr>
      </w:pPr>
      <w:r w:rsidRPr="001B32D9">
        <w:rPr>
          <w:b/>
          <w:bCs/>
          <w:i/>
          <w:iCs/>
        </w:rPr>
        <w:t xml:space="preserve">Patient opérable : </w:t>
      </w:r>
      <w:r>
        <w:t>bon état généra, peut supporter l’opération chirurgicale :</w:t>
      </w:r>
    </w:p>
    <w:p w:rsidR="00E800C9" w:rsidRDefault="00E800C9" w:rsidP="00E800C9">
      <w:pPr>
        <w:pStyle w:val="Paragraphedeliste"/>
        <w:numPr>
          <w:ilvl w:val="2"/>
          <w:numId w:val="2"/>
        </w:numPr>
      </w:pPr>
      <w:r>
        <w:t xml:space="preserve">Gastro-entérostomie de dérivation ou </w:t>
      </w:r>
      <w:proofErr w:type="spellStart"/>
      <w:r>
        <w:t>jéjunostomie</w:t>
      </w:r>
      <w:proofErr w:type="spellEnd"/>
      <w:r>
        <w:t xml:space="preserve"> </w:t>
      </w:r>
    </w:p>
    <w:p w:rsidR="00E800C9" w:rsidRDefault="00E800C9" w:rsidP="00E800C9">
      <w:pPr>
        <w:pStyle w:val="Paragraphedeliste"/>
        <w:numPr>
          <w:ilvl w:val="2"/>
          <w:numId w:val="2"/>
        </w:numPr>
      </w:pPr>
      <w:r>
        <w:t xml:space="preserve">Gastrectomie partielle de propreté </w:t>
      </w:r>
    </w:p>
    <w:p w:rsidR="00E800C9" w:rsidRDefault="00E800C9" w:rsidP="00E800C9">
      <w:pPr>
        <w:pStyle w:val="Paragraphedeliste"/>
        <w:numPr>
          <w:ilvl w:val="1"/>
          <w:numId w:val="2"/>
        </w:numPr>
      </w:pPr>
      <w:r w:rsidRPr="001B32D9">
        <w:rPr>
          <w:b/>
          <w:bCs/>
          <w:i/>
          <w:iCs/>
        </w:rPr>
        <w:t>Patient inopérable</w:t>
      </w:r>
      <w:r>
        <w:t xml:space="preserve"> (AEG, risque très élevée </w:t>
      </w:r>
      <w:r>
        <w:sym w:font="Wingdings" w:char="F0E0"/>
      </w:r>
      <w:r>
        <w:t xml:space="preserve"> traitement médical palliatif)</w:t>
      </w:r>
    </w:p>
    <w:p w:rsidR="00E800C9" w:rsidRDefault="00E800C9" w:rsidP="00E800C9">
      <w:pPr>
        <w:pStyle w:val="Paragraphedeliste"/>
        <w:numPr>
          <w:ilvl w:val="2"/>
          <w:numId w:val="2"/>
        </w:numPr>
      </w:pPr>
      <w:r>
        <w:t xml:space="preserve">Radio-chimiothérapie </w:t>
      </w:r>
    </w:p>
    <w:p w:rsidR="00E800C9" w:rsidRDefault="00E800C9" w:rsidP="00E800C9">
      <w:pPr>
        <w:pStyle w:val="Paragraphedeliste"/>
        <w:numPr>
          <w:ilvl w:val="2"/>
          <w:numId w:val="2"/>
        </w:numPr>
      </w:pPr>
      <w:r>
        <w:t xml:space="preserve">Tumeur métastatique : chimiothérapie </w:t>
      </w:r>
    </w:p>
    <w:p w:rsidR="00E800C9" w:rsidRDefault="00E800C9" w:rsidP="00E800C9">
      <w:pPr>
        <w:pStyle w:val="Paragraphedeliste"/>
        <w:numPr>
          <w:ilvl w:val="2"/>
          <w:numId w:val="2"/>
        </w:numPr>
      </w:pPr>
      <w:proofErr w:type="spellStart"/>
      <w:r>
        <w:t>Endoprothèse</w:t>
      </w:r>
      <w:proofErr w:type="spellEnd"/>
      <w:r>
        <w:t xml:space="preserve"> si occlusion haute (sténose)</w:t>
      </w:r>
    </w:p>
    <w:p w:rsidR="00E800C9" w:rsidRDefault="00E800C9" w:rsidP="001B32D9">
      <w:pPr>
        <w:pStyle w:val="Titre2"/>
      </w:pPr>
      <w:r>
        <w:t>Surveillance à vie :</w:t>
      </w:r>
    </w:p>
    <w:p w:rsidR="00E800C9" w:rsidRDefault="00E800C9" w:rsidP="00E800C9">
      <w:pPr>
        <w:pStyle w:val="Paragraphedeliste"/>
        <w:numPr>
          <w:ilvl w:val="0"/>
          <w:numId w:val="2"/>
        </w:numPr>
      </w:pPr>
      <w:r w:rsidRPr="001B32D9">
        <w:rPr>
          <w:b/>
          <w:bCs/>
        </w:rPr>
        <w:t xml:space="preserve">Clinique : </w:t>
      </w:r>
      <w:r>
        <w:t xml:space="preserve">état général, conséquences de la gastrectomie, recherche de métastase à distance : palpation de ganglion de </w:t>
      </w:r>
      <w:proofErr w:type="spellStart"/>
      <w:r>
        <w:t>Troisier</w:t>
      </w:r>
      <w:proofErr w:type="spellEnd"/>
      <w:r>
        <w:t xml:space="preserve"> </w:t>
      </w:r>
    </w:p>
    <w:p w:rsidR="00E800C9" w:rsidRDefault="00E800C9" w:rsidP="00E800C9">
      <w:pPr>
        <w:pStyle w:val="Paragraphedeliste"/>
        <w:numPr>
          <w:ilvl w:val="0"/>
          <w:numId w:val="2"/>
        </w:numPr>
      </w:pPr>
      <w:r w:rsidRPr="00E8645C">
        <w:rPr>
          <w:b/>
          <w:bCs/>
        </w:rPr>
        <w:t>Fibroscopie de contrôle</w:t>
      </w:r>
      <w:r w:rsidR="001B32D9" w:rsidRPr="00E8645C">
        <w:rPr>
          <w:b/>
          <w:bCs/>
        </w:rPr>
        <w:t xml:space="preserve"> : </w:t>
      </w:r>
      <w:r>
        <w:t>6 mois, 1an, 2 ans, 5ans</w:t>
      </w:r>
    </w:p>
    <w:p w:rsidR="00E800C9" w:rsidRPr="00E8645C" w:rsidRDefault="00E800C9" w:rsidP="00E800C9">
      <w:pPr>
        <w:pStyle w:val="Paragraphedeliste"/>
        <w:numPr>
          <w:ilvl w:val="0"/>
          <w:numId w:val="2"/>
        </w:numPr>
        <w:rPr>
          <w:b/>
          <w:bCs/>
        </w:rPr>
      </w:pPr>
      <w:r w:rsidRPr="00E8645C">
        <w:rPr>
          <w:b/>
          <w:bCs/>
        </w:rPr>
        <w:t>Radiographie du thorax</w:t>
      </w:r>
      <w:r>
        <w:t xml:space="preserve"> et</w:t>
      </w:r>
      <w:r w:rsidRPr="00E8645C">
        <w:rPr>
          <w:b/>
          <w:bCs/>
        </w:rPr>
        <w:t xml:space="preserve"> échographies abdominales</w:t>
      </w:r>
      <w:r>
        <w:t xml:space="preserve"> annuelles ou </w:t>
      </w:r>
      <w:r w:rsidRPr="00E8645C">
        <w:rPr>
          <w:b/>
          <w:bCs/>
        </w:rPr>
        <w:t>scanner Thoraco-abdomino-pelvien</w:t>
      </w:r>
    </w:p>
    <w:p w:rsidR="001A2861" w:rsidRDefault="001A2861" w:rsidP="00E800C9">
      <w:pPr>
        <w:pStyle w:val="Paragraphedeliste"/>
        <w:numPr>
          <w:ilvl w:val="0"/>
          <w:numId w:val="2"/>
        </w:numPr>
      </w:pPr>
      <w:r w:rsidRPr="00E8645C">
        <w:rPr>
          <w:b/>
          <w:bCs/>
        </w:rPr>
        <w:t xml:space="preserve">Biologie : </w:t>
      </w:r>
      <w:r>
        <w:t xml:space="preserve">NFS, ACE, CA 19-9, folate et Vitamine B12 </w:t>
      </w:r>
    </w:p>
    <w:p w:rsidR="001A2861" w:rsidRDefault="001A2861" w:rsidP="00947C88">
      <w:pPr>
        <w:pStyle w:val="Titre2"/>
      </w:pPr>
      <w:r>
        <w:t xml:space="preserve">Résultats : </w:t>
      </w:r>
    </w:p>
    <w:p w:rsidR="001A2861" w:rsidRDefault="001A2861" w:rsidP="001A2861">
      <w:pPr>
        <w:pStyle w:val="Paragraphedeliste"/>
        <w:numPr>
          <w:ilvl w:val="0"/>
          <w:numId w:val="2"/>
        </w:numPr>
      </w:pPr>
      <w:r>
        <w:t xml:space="preserve">Dépend du siège, stade type histologique et opérabilité </w:t>
      </w:r>
    </w:p>
    <w:p w:rsidR="001A2861" w:rsidRPr="00E8645C" w:rsidRDefault="00817D1A" w:rsidP="001A2861">
      <w:pPr>
        <w:pStyle w:val="Paragraphedeliste"/>
        <w:numPr>
          <w:ilvl w:val="0"/>
          <w:numId w:val="2"/>
        </w:numPr>
        <w:rPr>
          <w:b/>
          <w:bCs/>
        </w:rPr>
      </w:pPr>
      <w:r w:rsidRPr="00E8645C">
        <w:rPr>
          <w:b/>
          <w:bCs/>
        </w:rPr>
        <w:t xml:space="preserve">Survie à 5 ans : </w:t>
      </w:r>
    </w:p>
    <w:p w:rsidR="00817D1A" w:rsidRDefault="00817D1A" w:rsidP="00817D1A">
      <w:pPr>
        <w:pStyle w:val="Paragraphedeliste"/>
        <w:numPr>
          <w:ilvl w:val="1"/>
          <w:numId w:val="2"/>
        </w:numPr>
      </w:pPr>
      <w:r>
        <w:t xml:space="preserve">35% après gastrectomie </w:t>
      </w:r>
    </w:p>
    <w:p w:rsidR="00817D1A" w:rsidRDefault="00817D1A" w:rsidP="00817D1A">
      <w:pPr>
        <w:pStyle w:val="Paragraphedeliste"/>
        <w:numPr>
          <w:ilvl w:val="1"/>
          <w:numId w:val="2"/>
        </w:numPr>
      </w:pPr>
      <w:r>
        <w:t xml:space="preserve">90% si cancer superficiel </w:t>
      </w:r>
    </w:p>
    <w:p w:rsidR="00817D1A" w:rsidRDefault="00817D1A" w:rsidP="00817D1A">
      <w:pPr>
        <w:pStyle w:val="Paragraphedeliste"/>
        <w:numPr>
          <w:ilvl w:val="1"/>
          <w:numId w:val="2"/>
        </w:numPr>
      </w:pPr>
      <w:r>
        <w:t xml:space="preserve">40% si atteinte séreuse </w:t>
      </w:r>
    </w:p>
    <w:p w:rsidR="00521632" w:rsidRDefault="00521632" w:rsidP="00817D1A">
      <w:pPr>
        <w:pStyle w:val="Paragraphedeliste"/>
        <w:numPr>
          <w:ilvl w:val="1"/>
          <w:numId w:val="2"/>
        </w:numPr>
      </w:pPr>
      <w:r>
        <w:t>30% au stade N1</w:t>
      </w:r>
    </w:p>
    <w:p w:rsidR="00521632" w:rsidRDefault="00521632" w:rsidP="00817D1A">
      <w:pPr>
        <w:pStyle w:val="Paragraphedeliste"/>
        <w:numPr>
          <w:ilvl w:val="1"/>
          <w:numId w:val="2"/>
        </w:numPr>
      </w:pPr>
      <w:r>
        <w:t xml:space="preserve">15% au stade N2 </w:t>
      </w:r>
    </w:p>
    <w:p w:rsidR="00521632" w:rsidRDefault="00521632" w:rsidP="00817D1A">
      <w:pPr>
        <w:pStyle w:val="Paragraphedeliste"/>
        <w:numPr>
          <w:ilvl w:val="1"/>
          <w:numId w:val="2"/>
        </w:numPr>
      </w:pPr>
      <w:r>
        <w:t xml:space="preserve">&lt; 5% au stade N3 </w:t>
      </w:r>
    </w:p>
    <w:p w:rsidR="00521632" w:rsidRDefault="00521632" w:rsidP="00521632">
      <w:pPr>
        <w:pStyle w:val="Paragraphedeliste"/>
        <w:numPr>
          <w:ilvl w:val="0"/>
          <w:numId w:val="2"/>
        </w:numPr>
      </w:pPr>
      <w:r w:rsidRPr="00E8645C">
        <w:rPr>
          <w:b/>
          <w:bCs/>
        </w:rPr>
        <w:t xml:space="preserve">Cancers indifférenciés et </w:t>
      </w:r>
      <w:proofErr w:type="spellStart"/>
      <w:r w:rsidRPr="00E8645C">
        <w:rPr>
          <w:b/>
          <w:bCs/>
        </w:rPr>
        <w:t>linite</w:t>
      </w:r>
      <w:proofErr w:type="spellEnd"/>
      <w:r w:rsidRPr="00E8645C">
        <w:rPr>
          <w:b/>
          <w:bCs/>
        </w:rPr>
        <w:t xml:space="preserve"> gastrique : </w:t>
      </w:r>
      <w:r>
        <w:t>&lt; 10% de survie à 5 ans (mauvais pronostic)</w:t>
      </w:r>
    </w:p>
    <w:p w:rsidR="00521632" w:rsidRDefault="00521632" w:rsidP="00521632">
      <w:pPr>
        <w:pStyle w:val="Paragraphedeliste"/>
        <w:numPr>
          <w:ilvl w:val="0"/>
          <w:numId w:val="2"/>
        </w:numPr>
      </w:pPr>
      <w:r w:rsidRPr="00E8645C">
        <w:rPr>
          <w:b/>
          <w:bCs/>
        </w:rPr>
        <w:t>Absence d’exérèse</w:t>
      </w:r>
      <w:r>
        <w:t xml:space="preserve"> </w:t>
      </w:r>
      <w:r w:rsidR="006D489F">
        <w:t>(évolution spontanée sans traitement) : survie de 4 mois</w:t>
      </w:r>
    </w:p>
    <w:p w:rsidR="006D489F" w:rsidRPr="00E8645C" w:rsidRDefault="006D489F" w:rsidP="00521632">
      <w:pPr>
        <w:pStyle w:val="Paragraphedeliste"/>
        <w:numPr>
          <w:ilvl w:val="0"/>
          <w:numId w:val="2"/>
        </w:numPr>
        <w:rPr>
          <w:b/>
          <w:bCs/>
        </w:rPr>
      </w:pPr>
      <w:r w:rsidRPr="00E8645C">
        <w:rPr>
          <w:b/>
          <w:bCs/>
        </w:rPr>
        <w:lastRenderedPageBreak/>
        <w:t>Mortalité opératoire élevée (10%)</w:t>
      </w:r>
    </w:p>
    <w:p w:rsidR="00947C88" w:rsidRDefault="00947C88" w:rsidP="003A158E">
      <w:pPr>
        <w:pStyle w:val="Titre1"/>
      </w:pPr>
      <w:r>
        <w:t>Conclusion :</w:t>
      </w:r>
    </w:p>
    <w:p w:rsidR="00947C88" w:rsidRDefault="00947C88" w:rsidP="00947C88">
      <w:pPr>
        <w:pStyle w:val="Paragraphedeliste"/>
        <w:numPr>
          <w:ilvl w:val="0"/>
          <w:numId w:val="2"/>
        </w:numPr>
      </w:pPr>
      <w:r>
        <w:t xml:space="preserve">Cancer digestif : fréquent </w:t>
      </w:r>
    </w:p>
    <w:p w:rsidR="00947C88" w:rsidRDefault="00947C88" w:rsidP="00947C88">
      <w:pPr>
        <w:pStyle w:val="Paragraphedeliste"/>
        <w:numPr>
          <w:ilvl w:val="0"/>
          <w:numId w:val="2"/>
        </w:numPr>
      </w:pPr>
      <w:r>
        <w:t xml:space="preserve">Représenté essentiellement par l’adénocarcinome </w:t>
      </w:r>
    </w:p>
    <w:p w:rsidR="00947C88" w:rsidRPr="00BC3834" w:rsidRDefault="00947C88" w:rsidP="00947C88">
      <w:pPr>
        <w:pStyle w:val="Paragraphedeliste"/>
        <w:numPr>
          <w:ilvl w:val="0"/>
          <w:numId w:val="2"/>
        </w:numPr>
      </w:pPr>
      <w:r>
        <w:t xml:space="preserve">Signes clinique souvent pauvres </w:t>
      </w:r>
      <w:r w:rsidR="003A158E">
        <w:sym w:font="Wingdings" w:char="F0E0"/>
      </w:r>
      <w:r w:rsidR="003A158E">
        <w:t xml:space="preserve"> diagnostic tardif </w:t>
      </w:r>
    </w:p>
    <w:sectPr w:rsidR="00947C88" w:rsidRPr="00BC3834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396E" w:rsidRDefault="00E2396E" w:rsidP="00C35D5C">
      <w:pPr>
        <w:spacing w:before="0" w:after="0" w:line="240" w:lineRule="auto"/>
      </w:pPr>
      <w:r>
        <w:separator/>
      </w:r>
    </w:p>
  </w:endnote>
  <w:endnote w:type="continuationSeparator" w:id="0">
    <w:p w:rsidR="00E2396E" w:rsidRDefault="00E2396E" w:rsidP="00C35D5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64050885"/>
      <w:docPartObj>
        <w:docPartGallery w:val="Page Numbers (Bottom of Page)"/>
        <w:docPartUnique/>
      </w:docPartObj>
    </w:sdtPr>
    <w:sdtContent>
      <w:p w:rsidR="00C35D5C" w:rsidRDefault="00C35D5C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C35D5C" w:rsidRDefault="00C35D5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575055135"/>
      <w:docPartObj>
        <w:docPartGallery w:val="Page Numbers (Bottom of Page)"/>
        <w:docPartUnique/>
      </w:docPartObj>
    </w:sdtPr>
    <w:sdtContent>
      <w:p w:rsidR="00C35D5C" w:rsidRDefault="00C35D5C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:rsidR="00C35D5C" w:rsidRDefault="00C35D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396E" w:rsidRDefault="00E2396E" w:rsidP="00C35D5C">
      <w:pPr>
        <w:spacing w:before="0" w:after="0" w:line="240" w:lineRule="auto"/>
      </w:pPr>
      <w:r>
        <w:separator/>
      </w:r>
    </w:p>
  </w:footnote>
  <w:footnote w:type="continuationSeparator" w:id="0">
    <w:p w:rsidR="00E2396E" w:rsidRDefault="00E2396E" w:rsidP="00C35D5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5D5C" w:rsidRDefault="00C35D5C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894"/>
    <w:multiLevelType w:val="hybridMultilevel"/>
    <w:tmpl w:val="39EA49BC"/>
    <w:lvl w:ilvl="0" w:tplc="FFFFFFFF">
      <w:numFmt w:val="bullet"/>
      <w:lvlText w:val="-"/>
      <w:lvlJc w:val="left"/>
      <w:pPr>
        <w:ind w:left="1064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" w15:restartNumberingAfterBreak="0">
    <w:nsid w:val="31485048"/>
    <w:multiLevelType w:val="hybridMultilevel"/>
    <w:tmpl w:val="B36A6A86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F4C3D"/>
    <w:multiLevelType w:val="hybridMultilevel"/>
    <w:tmpl w:val="ACFE105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666479">
    <w:abstractNumId w:val="0"/>
  </w:num>
  <w:num w:numId="2" w16cid:durableId="57097879">
    <w:abstractNumId w:val="2"/>
  </w:num>
  <w:num w:numId="3" w16cid:durableId="662201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CD"/>
    <w:rsid w:val="00055DE4"/>
    <w:rsid w:val="0007144C"/>
    <w:rsid w:val="00105D32"/>
    <w:rsid w:val="00106D05"/>
    <w:rsid w:val="00110F7D"/>
    <w:rsid w:val="00115BCA"/>
    <w:rsid w:val="00125457"/>
    <w:rsid w:val="0016730D"/>
    <w:rsid w:val="00181EEF"/>
    <w:rsid w:val="001A2861"/>
    <w:rsid w:val="001B32D9"/>
    <w:rsid w:val="002227D3"/>
    <w:rsid w:val="00237530"/>
    <w:rsid w:val="00287863"/>
    <w:rsid w:val="002A46B4"/>
    <w:rsid w:val="002E62DE"/>
    <w:rsid w:val="003240CD"/>
    <w:rsid w:val="003A158E"/>
    <w:rsid w:val="003A50C7"/>
    <w:rsid w:val="00414FDC"/>
    <w:rsid w:val="00470730"/>
    <w:rsid w:val="00495613"/>
    <w:rsid w:val="004D534E"/>
    <w:rsid w:val="004E1178"/>
    <w:rsid w:val="00521632"/>
    <w:rsid w:val="005708EF"/>
    <w:rsid w:val="005B4D24"/>
    <w:rsid w:val="005F5B1B"/>
    <w:rsid w:val="00620B83"/>
    <w:rsid w:val="00672245"/>
    <w:rsid w:val="00672AB2"/>
    <w:rsid w:val="006D489F"/>
    <w:rsid w:val="006D7EFE"/>
    <w:rsid w:val="00767AB5"/>
    <w:rsid w:val="00776113"/>
    <w:rsid w:val="007A7414"/>
    <w:rsid w:val="007B4D4B"/>
    <w:rsid w:val="007B6A40"/>
    <w:rsid w:val="007E4B8C"/>
    <w:rsid w:val="00817D1A"/>
    <w:rsid w:val="00823378"/>
    <w:rsid w:val="00841B1D"/>
    <w:rsid w:val="008540C8"/>
    <w:rsid w:val="008D7C94"/>
    <w:rsid w:val="00911179"/>
    <w:rsid w:val="00947C88"/>
    <w:rsid w:val="00977339"/>
    <w:rsid w:val="009918FD"/>
    <w:rsid w:val="009E48A4"/>
    <w:rsid w:val="009E741C"/>
    <w:rsid w:val="009F0590"/>
    <w:rsid w:val="00A14A0D"/>
    <w:rsid w:val="00A15F22"/>
    <w:rsid w:val="00A44882"/>
    <w:rsid w:val="00AD5F19"/>
    <w:rsid w:val="00B54713"/>
    <w:rsid w:val="00B7070B"/>
    <w:rsid w:val="00BB161E"/>
    <w:rsid w:val="00BC3834"/>
    <w:rsid w:val="00BE6007"/>
    <w:rsid w:val="00BF4296"/>
    <w:rsid w:val="00C026C0"/>
    <w:rsid w:val="00C06C88"/>
    <w:rsid w:val="00C35D5C"/>
    <w:rsid w:val="00C44D4D"/>
    <w:rsid w:val="00C90CE4"/>
    <w:rsid w:val="00CB3E54"/>
    <w:rsid w:val="00CE153B"/>
    <w:rsid w:val="00CE2BC0"/>
    <w:rsid w:val="00D242F5"/>
    <w:rsid w:val="00D35814"/>
    <w:rsid w:val="00D73A79"/>
    <w:rsid w:val="00D92550"/>
    <w:rsid w:val="00DA68C9"/>
    <w:rsid w:val="00DB5B98"/>
    <w:rsid w:val="00E2396E"/>
    <w:rsid w:val="00E33238"/>
    <w:rsid w:val="00E800C9"/>
    <w:rsid w:val="00E8645C"/>
    <w:rsid w:val="00EB2193"/>
    <w:rsid w:val="00F33DDF"/>
    <w:rsid w:val="00F369A4"/>
    <w:rsid w:val="00F4155B"/>
    <w:rsid w:val="00FF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F98F9"/>
  <w15:chartTrackingRefBased/>
  <w15:docId w15:val="{5CB48550-8DA8-A545-9F86-6B5EDD31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Paragraphedeliste">
    <w:name w:val="List Paragraph"/>
    <w:basedOn w:val="Normal"/>
    <w:uiPriority w:val="34"/>
    <w:qFormat/>
    <w:rsid w:val="009E741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35D5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35D5C"/>
  </w:style>
  <w:style w:type="paragraph" w:styleId="Pieddepage">
    <w:name w:val="footer"/>
    <w:basedOn w:val="Normal"/>
    <w:link w:val="PieddepageCar"/>
    <w:uiPriority w:val="99"/>
    <w:unhideWhenUsed/>
    <w:rsid w:val="00C35D5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5D5C"/>
  </w:style>
  <w:style w:type="character" w:styleId="Numrodepage">
    <w:name w:val="page number"/>
    <w:basedOn w:val="Policepardfaut"/>
    <w:uiPriority w:val="99"/>
    <w:semiHidden/>
    <w:unhideWhenUsed/>
    <w:rsid w:val="00C35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71</TotalTime>
  <Pages>6</Pages>
  <Words>1341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74</cp:revision>
  <dcterms:created xsi:type="dcterms:W3CDTF">2025-01-30T10:36:00Z</dcterms:created>
  <dcterms:modified xsi:type="dcterms:W3CDTF">2025-02-09T06:16:00Z</dcterms:modified>
</cp:coreProperties>
</file>
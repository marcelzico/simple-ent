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1CE2" w:rsidRDefault="005D51BE" w:rsidP="00B51CE2">
      <w:pPr>
        <w:pStyle w:val="Titre"/>
      </w:pPr>
      <w:r>
        <w:t xml:space="preserve">abces et fistule péri-anale </w:t>
      </w:r>
    </w:p>
    <w:p w:rsidR="005D51BE" w:rsidRDefault="005D51BE" w:rsidP="005D51BE">
      <w:pPr>
        <w:jc w:val="right"/>
      </w:pPr>
      <w:r>
        <w:t>Pr RAKOTOARIJAONA Armand</w:t>
      </w:r>
    </w:p>
    <w:p w:rsidR="005D51BE" w:rsidRDefault="003D548B" w:rsidP="003D548B">
      <w:pPr>
        <w:pStyle w:val="Titre1"/>
      </w:pPr>
      <w:r>
        <w:t>Définition :</w:t>
      </w:r>
    </w:p>
    <w:p w:rsidR="003D548B" w:rsidRDefault="003D548B" w:rsidP="003D548B">
      <w:pPr>
        <w:pStyle w:val="Paragraphedeliste"/>
        <w:numPr>
          <w:ilvl w:val="0"/>
          <w:numId w:val="1"/>
        </w:numPr>
      </w:pPr>
      <w:r>
        <w:t>Infection aigue ou chronique de l’anus dont le point de départ est à l’intérieur du canal anal sur la ligne des cryptes au niveau des glandes de HERMANN DESFONS</w:t>
      </w:r>
    </w:p>
    <w:p w:rsidR="00D05361" w:rsidRDefault="00DF4161" w:rsidP="003D548B">
      <w:pPr>
        <w:pStyle w:val="Paragraphedeliste"/>
        <w:numPr>
          <w:ilvl w:val="0"/>
          <w:numId w:val="1"/>
        </w:numPr>
      </w:pPr>
      <w:r>
        <w:t>L’infection de ces dernières serait à l’origine de la suppuration :</w:t>
      </w:r>
    </w:p>
    <w:p w:rsidR="00DF4161" w:rsidRDefault="00DF4161" w:rsidP="00DF4161">
      <w:pPr>
        <w:pStyle w:val="Paragraphedeliste"/>
        <w:numPr>
          <w:ilvl w:val="1"/>
          <w:numId w:val="1"/>
        </w:numPr>
      </w:pPr>
      <w:r w:rsidRPr="00790242">
        <w:rPr>
          <w:b/>
          <w:bCs/>
          <w:u w:val="single"/>
        </w:rPr>
        <w:t>Abcès péri-ana</w:t>
      </w:r>
      <w:r w:rsidR="00790242" w:rsidRPr="00790242">
        <w:rPr>
          <w:b/>
          <w:bCs/>
          <w:u w:val="single"/>
        </w:rPr>
        <w:t>l</w:t>
      </w:r>
      <w:r w:rsidRPr="00790242">
        <w:rPr>
          <w:b/>
          <w:bCs/>
        </w:rPr>
        <w:t> :</w:t>
      </w:r>
      <w:r>
        <w:t xml:space="preserve"> infection de l’anus faite de collection  abcédée intra sphinctérienne</w:t>
      </w:r>
    </w:p>
    <w:p w:rsidR="00DF4161" w:rsidRDefault="00DF4161" w:rsidP="00DF4161">
      <w:pPr>
        <w:pStyle w:val="Paragraphedeliste"/>
        <w:numPr>
          <w:ilvl w:val="1"/>
          <w:numId w:val="1"/>
        </w:numPr>
      </w:pPr>
      <w:r w:rsidRPr="00790242">
        <w:rPr>
          <w:b/>
          <w:bCs/>
          <w:u w:val="single"/>
        </w:rPr>
        <w:t>Fistule péri-anal</w:t>
      </w:r>
      <w:r w:rsidRPr="00790242">
        <w:rPr>
          <w:b/>
          <w:bCs/>
        </w:rPr>
        <w:t> :</w:t>
      </w:r>
      <w:r>
        <w:t xml:space="preserve"> c’est le </w:t>
      </w:r>
      <w:r w:rsidR="00790242">
        <w:t>mode évolutif</w:t>
      </w:r>
      <w:r>
        <w:t xml:space="preserve"> sinon la complication évolutive de l’</w:t>
      </w:r>
      <w:r w:rsidR="00790242">
        <w:t>abcès</w:t>
      </w:r>
      <w:r>
        <w:t xml:space="preserve"> qui s’ouvre vers la peau ou vers d’autres organes avoisinants </w:t>
      </w:r>
    </w:p>
    <w:p w:rsidR="00B705A0" w:rsidRDefault="00B705A0" w:rsidP="00F10443">
      <w:pPr>
        <w:pStyle w:val="Titre1"/>
      </w:pPr>
      <w:r>
        <w:t>Rappel anatomique : coupe frontale de la  région anale :</w:t>
      </w:r>
    </w:p>
    <w:p w:rsidR="00F04E5C" w:rsidRDefault="000C26D8" w:rsidP="00B705A0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526415</wp:posOffset>
            </wp:positionH>
            <wp:positionV relativeFrom="paragraph">
              <wp:posOffset>232410</wp:posOffset>
            </wp:positionV>
            <wp:extent cx="4894580" cy="3331210"/>
            <wp:effectExtent l="0" t="0" r="1270" b="254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458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04E5C" w:rsidRDefault="00F04E5C" w:rsidP="00F10443">
      <w:pPr>
        <w:pStyle w:val="Titre1"/>
      </w:pPr>
      <w:r>
        <w:t>Ethiopathogénie :</w:t>
      </w:r>
    </w:p>
    <w:p w:rsidR="00F04E5C" w:rsidRDefault="00F04E5C" w:rsidP="00F04E5C">
      <w:pPr>
        <w:pStyle w:val="Paragraphedeliste"/>
        <w:numPr>
          <w:ilvl w:val="0"/>
          <w:numId w:val="1"/>
        </w:numPr>
      </w:pPr>
      <w:r>
        <w:t xml:space="preserve">La tendance actuelle est de ne pas parler l’abcès ou fistule péri-anale que seulement devant le cas d’infection spontanée de l’anus </w:t>
      </w:r>
    </w:p>
    <w:p w:rsidR="00F04E5C" w:rsidRPr="00FB1B43" w:rsidRDefault="00F04E5C" w:rsidP="00F04E5C">
      <w:pPr>
        <w:pStyle w:val="Paragraphedeliste"/>
        <w:numPr>
          <w:ilvl w:val="0"/>
          <w:numId w:val="1"/>
        </w:numPr>
        <w:rPr>
          <w:b/>
          <w:bCs/>
        </w:rPr>
      </w:pPr>
      <w:r w:rsidRPr="00FB1B43">
        <w:rPr>
          <w:b/>
          <w:bCs/>
        </w:rPr>
        <w:t>Les pathologies suivantes n’entrent  pas dans ce cadre :</w:t>
      </w:r>
    </w:p>
    <w:p w:rsidR="00F04E5C" w:rsidRDefault="00F04E5C" w:rsidP="00F04E5C">
      <w:pPr>
        <w:pStyle w:val="Paragraphedeliste"/>
        <w:numPr>
          <w:ilvl w:val="1"/>
          <w:numId w:val="1"/>
        </w:numPr>
      </w:pPr>
      <w:r>
        <w:t xml:space="preserve">Les abcès </w:t>
      </w:r>
      <w:proofErr w:type="spellStart"/>
      <w:r>
        <w:t>prostato</w:t>
      </w:r>
      <w:proofErr w:type="spellEnd"/>
      <w:r>
        <w:t>-ur</w:t>
      </w:r>
      <w:r w:rsidR="00ED734D">
        <w:t>é</w:t>
      </w:r>
      <w:r>
        <w:t>traux</w:t>
      </w:r>
      <w:r w:rsidR="00ED734D">
        <w:t xml:space="preserve"> </w:t>
      </w:r>
      <w:r w:rsidR="009245F7">
        <w:t xml:space="preserve"> </w:t>
      </w:r>
    </w:p>
    <w:p w:rsidR="00F04E5C" w:rsidRDefault="00F04E5C" w:rsidP="00F04E5C">
      <w:pPr>
        <w:pStyle w:val="Paragraphedeliste"/>
        <w:numPr>
          <w:ilvl w:val="1"/>
          <w:numId w:val="1"/>
        </w:numPr>
      </w:pPr>
      <w:r>
        <w:t>Abcès de la fistule resto-vaginale</w:t>
      </w:r>
    </w:p>
    <w:p w:rsidR="00F04E5C" w:rsidRDefault="00F04E5C" w:rsidP="00F04E5C">
      <w:pPr>
        <w:pStyle w:val="Paragraphedeliste"/>
        <w:numPr>
          <w:ilvl w:val="1"/>
          <w:numId w:val="1"/>
        </w:numPr>
      </w:pPr>
      <w:r>
        <w:t>Abcès de l’ostéite pubienne</w:t>
      </w:r>
    </w:p>
    <w:p w:rsidR="00FB1B43" w:rsidRDefault="00FB1B43" w:rsidP="00FB1B43">
      <w:pPr>
        <w:pStyle w:val="Paragraphedeliste"/>
        <w:numPr>
          <w:ilvl w:val="0"/>
          <w:numId w:val="1"/>
        </w:numPr>
      </w:pPr>
      <w:r>
        <w:t xml:space="preserve">Il se constitue un micro abcès intra-sphinctérien se communiquant avec les fonds des cryptes par l’intermédiaire des canaux glandulaires </w:t>
      </w:r>
    </w:p>
    <w:p w:rsidR="00FB1B43" w:rsidRDefault="00FB1B43" w:rsidP="00FB1B43">
      <w:pPr>
        <w:pStyle w:val="Paragraphedeliste"/>
        <w:numPr>
          <w:ilvl w:val="0"/>
          <w:numId w:val="1"/>
        </w:numPr>
      </w:pPr>
      <w:r>
        <w:t>La diffusion de ce micro-abcès se fait selon sa topographie :</w:t>
      </w:r>
    </w:p>
    <w:p w:rsidR="00FB1B43" w:rsidRDefault="00FB1B43" w:rsidP="00FB1B43">
      <w:pPr>
        <w:pStyle w:val="Paragraphedeliste"/>
        <w:numPr>
          <w:ilvl w:val="1"/>
          <w:numId w:val="1"/>
        </w:numPr>
      </w:pPr>
      <w:r>
        <w:t>Soit vers la peau par l’orifice externe</w:t>
      </w:r>
    </w:p>
    <w:p w:rsidR="00FB1B43" w:rsidRDefault="00FB1B43" w:rsidP="00FB1B43">
      <w:pPr>
        <w:pStyle w:val="Paragraphedeliste"/>
        <w:numPr>
          <w:ilvl w:val="1"/>
          <w:numId w:val="1"/>
        </w:numPr>
      </w:pPr>
      <w:r>
        <w:t xml:space="preserve">Soit vers le rectum par l’orifice interne secondaire </w:t>
      </w:r>
    </w:p>
    <w:p w:rsidR="00597A66" w:rsidRDefault="00597A66" w:rsidP="00597A66">
      <w:pPr>
        <w:pStyle w:val="Paragraphedeliste"/>
        <w:numPr>
          <w:ilvl w:val="0"/>
          <w:numId w:val="1"/>
        </w:numPr>
      </w:pPr>
      <w:r>
        <w:lastRenderedPageBreak/>
        <w:t>Du point de vue évolutif, il existe 2 cas :</w:t>
      </w:r>
    </w:p>
    <w:p w:rsidR="00597A66" w:rsidRDefault="00597A66" w:rsidP="00597A66">
      <w:pPr>
        <w:pStyle w:val="Paragraphedeliste"/>
        <w:numPr>
          <w:ilvl w:val="1"/>
          <w:numId w:val="1"/>
        </w:numPr>
      </w:pPr>
      <w:r>
        <w:t xml:space="preserve">Le trajet fistuleux ne se résorbe pas, le foyer d’abcès est entretenu </w:t>
      </w:r>
      <w:r>
        <w:sym w:font="Wingdings" w:char="F0E0"/>
      </w:r>
      <w:r>
        <w:t xml:space="preserve"> fistule péri-anale</w:t>
      </w:r>
    </w:p>
    <w:p w:rsidR="00597A66" w:rsidRDefault="00597A66" w:rsidP="00597A66">
      <w:pPr>
        <w:pStyle w:val="Paragraphedeliste"/>
        <w:numPr>
          <w:ilvl w:val="1"/>
          <w:numId w:val="1"/>
        </w:numPr>
      </w:pPr>
      <w:r>
        <w:t>Le trajet fistuleux peut se résorber, le fo</w:t>
      </w:r>
      <w:r w:rsidR="00A64AEA">
        <w:t>y</w:t>
      </w:r>
      <w:r>
        <w:t>er d’abcès peut se déterger momentanément (p</w:t>
      </w:r>
      <w:r w:rsidR="00A64AEA">
        <w:t>é</w:t>
      </w:r>
      <w:r>
        <w:t xml:space="preserve">riode d’accalmie), il y aura un réveil du foyer infectieux </w:t>
      </w:r>
      <w:r>
        <w:sym w:font="Wingdings" w:char="F0E0"/>
      </w:r>
      <w:r>
        <w:t xml:space="preserve"> abcès péri-anal récidivant </w:t>
      </w:r>
    </w:p>
    <w:p w:rsidR="00A64AEA" w:rsidRDefault="00A64AEA" w:rsidP="009309AE">
      <w:pPr>
        <w:pStyle w:val="Titre1"/>
      </w:pPr>
      <w:r>
        <w:t>Anatomo-pathologie :</w:t>
      </w:r>
    </w:p>
    <w:p w:rsidR="002157CF" w:rsidRDefault="002157CF" w:rsidP="002157CF">
      <w:pPr>
        <w:pStyle w:val="Paragraphedeliste"/>
        <w:numPr>
          <w:ilvl w:val="0"/>
          <w:numId w:val="1"/>
        </w:numPr>
      </w:pPr>
      <w:r>
        <w:t xml:space="preserve">Selon leur topographie, on a : </w:t>
      </w:r>
    </w:p>
    <w:p w:rsidR="002157CF" w:rsidRDefault="002157CF" w:rsidP="002157CF">
      <w:pPr>
        <w:pStyle w:val="Paragraphedeliste"/>
        <w:numPr>
          <w:ilvl w:val="0"/>
          <w:numId w:val="2"/>
        </w:numPr>
      </w:pPr>
      <w:r>
        <w:t>Abcès sous-muqueux</w:t>
      </w:r>
    </w:p>
    <w:p w:rsidR="002157CF" w:rsidRDefault="002157CF" w:rsidP="002157CF">
      <w:pPr>
        <w:pStyle w:val="Paragraphedeliste"/>
        <w:numPr>
          <w:ilvl w:val="0"/>
          <w:numId w:val="2"/>
        </w:numPr>
      </w:pPr>
      <w:r>
        <w:t>Abcès sous-cutanée</w:t>
      </w:r>
    </w:p>
    <w:p w:rsidR="002157CF" w:rsidRDefault="002157CF" w:rsidP="002157CF">
      <w:pPr>
        <w:pStyle w:val="Paragraphedeliste"/>
        <w:numPr>
          <w:ilvl w:val="0"/>
          <w:numId w:val="2"/>
        </w:numPr>
      </w:pPr>
      <w:r>
        <w:t>Abcès de</w:t>
      </w:r>
      <w:r w:rsidR="00593310">
        <w:t xml:space="preserve"> l’espace pelvi-rectal supérieur</w:t>
      </w:r>
    </w:p>
    <w:p w:rsidR="00593310" w:rsidRDefault="00593310" w:rsidP="002157CF">
      <w:pPr>
        <w:pStyle w:val="Paragraphedeliste"/>
        <w:numPr>
          <w:ilvl w:val="0"/>
          <w:numId w:val="2"/>
        </w:numPr>
      </w:pPr>
      <w:r>
        <w:t xml:space="preserve">Abcès de a fosse </w:t>
      </w:r>
      <w:r w:rsidR="00732FC0">
        <w:t xml:space="preserve">ischio-rectale </w:t>
      </w:r>
    </w:p>
    <w:p w:rsidR="00732FC0" w:rsidRDefault="00E77AF7" w:rsidP="002157CF">
      <w:pPr>
        <w:pStyle w:val="Paragraphedeliste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398145</wp:posOffset>
            </wp:positionH>
            <wp:positionV relativeFrom="paragraph">
              <wp:posOffset>279400</wp:posOffset>
            </wp:positionV>
            <wp:extent cx="5350510" cy="4251325"/>
            <wp:effectExtent l="0" t="0" r="254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FC0">
        <w:t xml:space="preserve">Abcès inter-sphinctérienne </w:t>
      </w:r>
    </w:p>
    <w:p w:rsidR="00593310" w:rsidRDefault="00593310" w:rsidP="00593310"/>
    <w:p w:rsidR="00593310" w:rsidRDefault="00593310" w:rsidP="00593310">
      <w:pPr>
        <w:pStyle w:val="Paragraphedeliste"/>
        <w:numPr>
          <w:ilvl w:val="0"/>
          <w:numId w:val="1"/>
        </w:numPr>
      </w:pPr>
      <w:r>
        <w:t>Classification de ARNOU</w:t>
      </w:r>
      <w:r w:rsidR="00E7312B">
        <w:t>S</w:t>
      </w:r>
      <w:r>
        <w:t xml:space="preserve"> BENSAUDE :</w:t>
      </w:r>
    </w:p>
    <w:p w:rsidR="00593310" w:rsidRDefault="001839A4" w:rsidP="007F5D47">
      <w:pPr>
        <w:pStyle w:val="Paragraphedeliste"/>
        <w:numPr>
          <w:ilvl w:val="0"/>
          <w:numId w:val="3"/>
        </w:numPr>
        <w:ind w:left="1068"/>
      </w:pPr>
      <w:r>
        <w:t>Fistule intra-sphinctérienne : trajet sous-muqueux, chemine à l’intérieur du sphincter,</w:t>
      </w:r>
    </w:p>
    <w:p w:rsidR="001839A4" w:rsidRDefault="001839A4" w:rsidP="007F5D47">
      <w:pPr>
        <w:pStyle w:val="Paragraphedeliste"/>
        <w:numPr>
          <w:ilvl w:val="0"/>
          <w:numId w:val="3"/>
        </w:numPr>
        <w:ind w:left="1068"/>
      </w:pPr>
      <w:r>
        <w:t xml:space="preserve">Fistule </w:t>
      </w:r>
      <w:proofErr w:type="spellStart"/>
      <w:r>
        <w:t>trans</w:t>
      </w:r>
      <w:proofErr w:type="spellEnd"/>
      <w:r>
        <w:t>-sphinctérienne :</w:t>
      </w:r>
    </w:p>
    <w:p w:rsidR="001839A4" w:rsidRDefault="00CD6224" w:rsidP="007F5D47">
      <w:pPr>
        <w:pStyle w:val="Paragraphedeliste"/>
        <w:numPr>
          <w:ilvl w:val="1"/>
          <w:numId w:val="1"/>
        </w:numPr>
        <w:ind w:left="1776"/>
      </w:pPr>
      <w:r>
        <w:t>2.</w:t>
      </w:r>
      <w:r w:rsidR="00F27113">
        <w:t>i.</w:t>
      </w:r>
      <w:r>
        <w:t xml:space="preserve"> </w:t>
      </w:r>
      <w:r w:rsidR="00F27113">
        <w:t>I</w:t>
      </w:r>
      <w:r>
        <w:t xml:space="preserve">nférieure : trajet entre sphincter sous-cutanée et le sphincter superficiel </w:t>
      </w:r>
    </w:p>
    <w:p w:rsidR="00CD6224" w:rsidRDefault="00CD6224" w:rsidP="007F5D47">
      <w:pPr>
        <w:pStyle w:val="Paragraphedeliste"/>
        <w:numPr>
          <w:ilvl w:val="1"/>
          <w:numId w:val="1"/>
        </w:numPr>
        <w:ind w:left="1776"/>
      </w:pPr>
      <w:r>
        <w:t>2</w:t>
      </w:r>
      <w:r w:rsidR="00F27113">
        <w:t>.</w:t>
      </w:r>
      <w:r w:rsidR="007D5610">
        <w:t>p</w:t>
      </w:r>
      <w:r>
        <w:t xml:space="preserve">. Profonde : le trajet entre sphincter profond et celui des releveurs de l’anus </w:t>
      </w:r>
    </w:p>
    <w:p w:rsidR="00E255D7" w:rsidRDefault="00E255D7" w:rsidP="00A8229F">
      <w:pPr>
        <w:pStyle w:val="Paragraphedeliste"/>
        <w:numPr>
          <w:ilvl w:val="0"/>
          <w:numId w:val="3"/>
        </w:numPr>
        <w:ind w:left="1068"/>
      </w:pPr>
      <w:r>
        <w:t>Fistule supra-sphinctérienne</w:t>
      </w:r>
      <w:r w:rsidR="00A8229F">
        <w:t> : traverse le releveur de l’anus</w:t>
      </w:r>
    </w:p>
    <w:p w:rsidR="00E255D7" w:rsidRDefault="00E255D7" w:rsidP="00A8229F">
      <w:pPr>
        <w:pStyle w:val="Paragraphedeliste"/>
        <w:numPr>
          <w:ilvl w:val="0"/>
          <w:numId w:val="3"/>
        </w:numPr>
        <w:ind w:left="1068"/>
      </w:pPr>
      <w:r>
        <w:t xml:space="preserve">Fistule </w:t>
      </w:r>
      <w:proofErr w:type="spellStart"/>
      <w:r>
        <w:t>intra-murale</w:t>
      </w:r>
      <w:proofErr w:type="spellEnd"/>
      <w:r>
        <w:t xml:space="preserve"> : chemine entre le sphincter interne et le groupe du sphincter externe </w:t>
      </w:r>
    </w:p>
    <w:p w:rsidR="002B2297" w:rsidRDefault="00674095" w:rsidP="00A8229F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581025</wp:posOffset>
            </wp:positionH>
            <wp:positionV relativeFrom="paragraph">
              <wp:posOffset>203200</wp:posOffset>
            </wp:positionV>
            <wp:extent cx="4870450" cy="4184650"/>
            <wp:effectExtent l="0" t="0" r="6350" b="635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4095" w:rsidRDefault="00674095" w:rsidP="00674095"/>
    <w:p w:rsidR="00674095" w:rsidRPr="00674095" w:rsidRDefault="00674095" w:rsidP="00674095"/>
    <w:p w:rsidR="00732FC0" w:rsidRDefault="0000071F" w:rsidP="0000071F">
      <w:pPr>
        <w:pStyle w:val="Titre1"/>
      </w:pPr>
      <w:r>
        <w:t>Diagnostic :</w:t>
      </w:r>
    </w:p>
    <w:p w:rsidR="00E7312B" w:rsidRPr="00CC3AF5" w:rsidRDefault="00CC3AF5" w:rsidP="00CC3AF5">
      <w:pPr>
        <w:pStyle w:val="Titre2"/>
        <w:rPr>
          <w:rStyle w:val="Accentuationintense"/>
          <w:b/>
          <w:bCs w:val="0"/>
        </w:rPr>
      </w:pPr>
      <w:r w:rsidRPr="00CC3AF5">
        <w:rPr>
          <w:rStyle w:val="Accentuationintense"/>
          <w:b/>
          <w:bCs w:val="0"/>
        </w:rPr>
        <w:t>A</w:t>
      </w:r>
      <w:r w:rsidRPr="00CC3AF5">
        <w:rPr>
          <w:rStyle w:val="Accentuationintense"/>
          <w:b/>
          <w:bCs w:val="0"/>
          <w:caps w:val="0"/>
        </w:rPr>
        <w:t>bcès péri-anal</w:t>
      </w:r>
      <w:r w:rsidR="00E7312B" w:rsidRPr="00CC3AF5">
        <w:rPr>
          <w:rStyle w:val="Accentuationintense"/>
          <w:b/>
          <w:bCs w:val="0"/>
        </w:rPr>
        <w:t> :</w:t>
      </w:r>
    </w:p>
    <w:p w:rsidR="00E7312B" w:rsidRDefault="00E7312B" w:rsidP="00E7312B">
      <w:pPr>
        <w:pStyle w:val="Paragraphedeliste"/>
        <w:numPr>
          <w:ilvl w:val="0"/>
          <w:numId w:val="1"/>
        </w:numPr>
      </w:pPr>
      <w:r w:rsidRPr="002F47FB">
        <w:rPr>
          <w:b/>
          <w:bCs/>
        </w:rPr>
        <w:t>SG :</w:t>
      </w:r>
      <w:r>
        <w:t xml:space="preserve"> fièvre d’</w:t>
      </w:r>
      <w:r w:rsidR="00D3520B">
        <w:t>intensité</w:t>
      </w:r>
      <w:r>
        <w:t xml:space="preserve"> variable</w:t>
      </w:r>
    </w:p>
    <w:p w:rsidR="00E7312B" w:rsidRDefault="00E7312B" w:rsidP="00E7312B">
      <w:pPr>
        <w:pStyle w:val="Paragraphedeliste"/>
        <w:numPr>
          <w:ilvl w:val="0"/>
          <w:numId w:val="1"/>
        </w:numPr>
      </w:pPr>
      <w:r w:rsidRPr="002F47FB">
        <w:rPr>
          <w:b/>
          <w:bCs/>
        </w:rPr>
        <w:t>SF :</w:t>
      </w:r>
      <w:r>
        <w:t xml:space="preserve"> douleur anale permanente, continue, non rythmé  par  la défécation mais aggravé par cette défécation</w:t>
      </w:r>
    </w:p>
    <w:p w:rsidR="00E7312B" w:rsidRPr="002F47FB" w:rsidRDefault="00E7312B" w:rsidP="00E7312B">
      <w:pPr>
        <w:pStyle w:val="Paragraphedeliste"/>
        <w:numPr>
          <w:ilvl w:val="0"/>
          <w:numId w:val="1"/>
        </w:numPr>
        <w:rPr>
          <w:b/>
          <w:bCs/>
        </w:rPr>
      </w:pPr>
      <w:r w:rsidRPr="002F47FB">
        <w:rPr>
          <w:b/>
          <w:bCs/>
        </w:rPr>
        <w:t xml:space="preserve">SP : </w:t>
      </w:r>
    </w:p>
    <w:p w:rsidR="00E7312B" w:rsidRDefault="00E7312B" w:rsidP="00E7312B">
      <w:pPr>
        <w:pStyle w:val="Paragraphedeliste"/>
        <w:numPr>
          <w:ilvl w:val="1"/>
          <w:numId w:val="1"/>
        </w:numPr>
      </w:pPr>
      <w:r w:rsidRPr="002F47FB">
        <w:rPr>
          <w:b/>
          <w:bCs/>
          <w:i/>
          <w:iCs/>
        </w:rPr>
        <w:t xml:space="preserve">Inspection </w:t>
      </w:r>
      <w:r w:rsidRPr="002F47FB">
        <w:rPr>
          <w:b/>
          <w:bCs/>
          <w:i/>
          <w:iCs/>
        </w:rPr>
        <w:sym w:font="Wingdings" w:char="F0E0"/>
      </w:r>
      <w:r>
        <w:t xml:space="preserve"> tuméfaction rose, luisante à point de se rompre</w:t>
      </w:r>
    </w:p>
    <w:p w:rsidR="005A508F" w:rsidRDefault="005A508F" w:rsidP="00E7312B">
      <w:pPr>
        <w:pStyle w:val="Paragraphedeliste"/>
        <w:numPr>
          <w:ilvl w:val="1"/>
          <w:numId w:val="1"/>
        </w:numPr>
      </w:pPr>
      <w:r w:rsidRPr="00BE712B">
        <w:rPr>
          <w:b/>
          <w:bCs/>
          <w:i/>
          <w:iCs/>
        </w:rPr>
        <w:t xml:space="preserve">TR </w:t>
      </w:r>
      <w:r w:rsidRPr="00BE712B">
        <w:rPr>
          <w:b/>
          <w:bCs/>
          <w:i/>
          <w:iCs/>
        </w:rPr>
        <w:sym w:font="Wingdings" w:char="F0E0"/>
      </w:r>
      <w:r w:rsidRPr="00BE712B">
        <w:rPr>
          <w:b/>
          <w:bCs/>
          <w:i/>
          <w:iCs/>
        </w:rPr>
        <w:t xml:space="preserve"> </w:t>
      </w:r>
      <w:r>
        <w:t>apprécier la région péri-anale : toucher péri-anal puis toucher le canal anal :</w:t>
      </w:r>
    </w:p>
    <w:p w:rsidR="005A508F" w:rsidRDefault="005A508F" w:rsidP="005A508F">
      <w:pPr>
        <w:pStyle w:val="Paragraphedeliste"/>
        <w:numPr>
          <w:ilvl w:val="2"/>
          <w:numId w:val="1"/>
        </w:numPr>
      </w:pPr>
      <w:r>
        <w:t>Induration de la région malade</w:t>
      </w:r>
    </w:p>
    <w:p w:rsidR="005A508F" w:rsidRDefault="005A508F" w:rsidP="005A508F">
      <w:pPr>
        <w:pStyle w:val="Paragraphedeliste"/>
        <w:numPr>
          <w:ilvl w:val="2"/>
          <w:numId w:val="1"/>
        </w:numPr>
      </w:pPr>
      <w:r>
        <w:t xml:space="preserve">Apprécier la diffusion de l’infection </w:t>
      </w:r>
    </w:p>
    <w:p w:rsidR="005A508F" w:rsidRDefault="005A508F" w:rsidP="005A508F">
      <w:pPr>
        <w:pStyle w:val="Paragraphedeliste"/>
        <w:numPr>
          <w:ilvl w:val="2"/>
          <w:numId w:val="1"/>
        </w:numPr>
      </w:pPr>
      <w:r>
        <w:t>Le déplissement de la région anale laisse sourdre le pus</w:t>
      </w:r>
    </w:p>
    <w:p w:rsidR="008D37AC" w:rsidRDefault="008D37AC" w:rsidP="008D37AC">
      <w:pPr>
        <w:pStyle w:val="Paragraphedeliste"/>
        <w:numPr>
          <w:ilvl w:val="1"/>
          <w:numId w:val="1"/>
        </w:numPr>
      </w:pPr>
      <w:r>
        <w:t>Toucher anal : béance du canal anal :</w:t>
      </w:r>
    </w:p>
    <w:p w:rsidR="008D37AC" w:rsidRDefault="008D37AC" w:rsidP="008D37AC">
      <w:pPr>
        <w:pStyle w:val="Paragraphedeliste"/>
        <w:numPr>
          <w:ilvl w:val="2"/>
          <w:numId w:val="1"/>
        </w:numPr>
      </w:pPr>
      <w:r>
        <w:t xml:space="preserve">Région cutanée : tuméfaction inflammatoire </w:t>
      </w:r>
    </w:p>
    <w:p w:rsidR="008D37AC" w:rsidRDefault="008D37AC" w:rsidP="008D37AC">
      <w:pPr>
        <w:pStyle w:val="Paragraphedeliste"/>
        <w:numPr>
          <w:ilvl w:val="2"/>
          <w:numId w:val="1"/>
        </w:numPr>
      </w:pPr>
      <w:r>
        <w:t>Au niveau de la ligne pectinée : tuméfaction en forme d’amande qui  est le siège le plus souvent de l’abcès</w:t>
      </w:r>
    </w:p>
    <w:p w:rsidR="008D37AC" w:rsidRDefault="008D37AC" w:rsidP="008D37AC">
      <w:pPr>
        <w:pStyle w:val="Paragraphedeliste"/>
        <w:numPr>
          <w:ilvl w:val="2"/>
          <w:numId w:val="1"/>
        </w:numPr>
      </w:pPr>
      <w:r>
        <w:t xml:space="preserve">En dehors des lignes pectinées : il peut y avoir </w:t>
      </w:r>
      <w:r w:rsidR="004D18F2">
        <w:t>u</w:t>
      </w:r>
      <w:r>
        <w:t>n abcès intra mural</w:t>
      </w:r>
    </w:p>
    <w:p w:rsidR="008D37AC" w:rsidRDefault="008D37AC" w:rsidP="008D37AC">
      <w:pPr>
        <w:pStyle w:val="Paragraphedeliste"/>
        <w:numPr>
          <w:ilvl w:val="2"/>
          <w:numId w:val="1"/>
        </w:numPr>
      </w:pPr>
      <w:r>
        <w:t>Anuscopie : el</w:t>
      </w:r>
      <w:r w:rsidR="004D18F2">
        <w:t>le mo</w:t>
      </w:r>
      <w:r>
        <w:t>ntre l’orifice primaire interne à travers lequel il s’écoule du pus</w:t>
      </w:r>
    </w:p>
    <w:p w:rsidR="00B211B8" w:rsidRDefault="00B211B8" w:rsidP="00CC3AF5">
      <w:pPr>
        <w:pStyle w:val="Titre2"/>
      </w:pPr>
      <w:r>
        <w:lastRenderedPageBreak/>
        <w:t xml:space="preserve">Fistule péri-anal : </w:t>
      </w:r>
    </w:p>
    <w:p w:rsidR="00B211B8" w:rsidRDefault="00B211B8" w:rsidP="00B211B8">
      <w:pPr>
        <w:pStyle w:val="Paragraphedeliste"/>
        <w:numPr>
          <w:ilvl w:val="0"/>
          <w:numId w:val="1"/>
        </w:numPr>
      </w:pPr>
      <w:r w:rsidRPr="00A2456B">
        <w:rPr>
          <w:b/>
          <w:bCs/>
        </w:rPr>
        <w:t>SF :</w:t>
      </w:r>
      <w:r>
        <w:t xml:space="preserve"> écoulement  anal rythmé par la défécation  d’aspect glaireux ou purulent </w:t>
      </w:r>
    </w:p>
    <w:p w:rsidR="00B211B8" w:rsidRDefault="00B211B8" w:rsidP="00B211B8">
      <w:pPr>
        <w:pStyle w:val="Paragraphedeliste"/>
        <w:numPr>
          <w:ilvl w:val="0"/>
          <w:numId w:val="1"/>
        </w:numPr>
      </w:pPr>
      <w:r w:rsidRPr="00A2456B">
        <w:rPr>
          <w:b/>
          <w:bCs/>
        </w:rPr>
        <w:t>SP :</w:t>
      </w:r>
      <w:r>
        <w:t xml:space="preserve"> le plus souvent, l’orifice externe siège au niveau du trou cicatriciel à travers lequel ‘écoule du pus, il peut être multiple</w:t>
      </w:r>
    </w:p>
    <w:p w:rsidR="00B211B8" w:rsidRDefault="00B211B8" w:rsidP="00B211B8">
      <w:pPr>
        <w:pStyle w:val="Paragraphedeliste"/>
        <w:numPr>
          <w:ilvl w:val="0"/>
          <w:numId w:val="1"/>
        </w:numPr>
      </w:pPr>
      <w:r w:rsidRPr="00A2456B">
        <w:rPr>
          <w:b/>
          <w:bCs/>
        </w:rPr>
        <w:t>Toucher anal :</w:t>
      </w:r>
      <w:r>
        <w:t xml:space="preserve"> l’orifice interne siège au niveau des cryptes, bien appréciable  au toucher </w:t>
      </w:r>
    </w:p>
    <w:p w:rsidR="00B211B8" w:rsidRDefault="00B211B8" w:rsidP="00B211B8">
      <w:pPr>
        <w:pStyle w:val="Paragraphedeliste"/>
        <w:numPr>
          <w:ilvl w:val="0"/>
          <w:numId w:val="1"/>
        </w:numPr>
      </w:pPr>
      <w:r w:rsidRPr="00A2456B">
        <w:rPr>
          <w:b/>
          <w:bCs/>
        </w:rPr>
        <w:t>Anuscopie :</w:t>
      </w:r>
      <w:r>
        <w:t xml:space="preserve"> objective l’orifice interne qui siège au niveau de la ligne pectinée, à travers cet orifice interne s’écoule du pus</w:t>
      </w:r>
    </w:p>
    <w:p w:rsidR="0068637C" w:rsidRDefault="0068637C" w:rsidP="00296808">
      <w:pPr>
        <w:pStyle w:val="Paragraphedeliste"/>
        <w:numPr>
          <w:ilvl w:val="0"/>
          <w:numId w:val="1"/>
        </w:numPr>
      </w:pPr>
      <w:r w:rsidRPr="00A2456B">
        <w:rPr>
          <w:b/>
          <w:bCs/>
        </w:rPr>
        <w:t>Examen paraclinique :</w:t>
      </w:r>
      <w:r>
        <w:t xml:space="preserve"> fistulographi</w:t>
      </w:r>
      <w:r w:rsidR="000F7EC2">
        <w:t>e</w:t>
      </w:r>
    </w:p>
    <w:p w:rsidR="0068637C" w:rsidRDefault="0068637C" w:rsidP="0068637C">
      <w:pPr>
        <w:pStyle w:val="Paragraphedeliste"/>
        <w:numPr>
          <w:ilvl w:val="1"/>
          <w:numId w:val="1"/>
        </w:numPr>
      </w:pPr>
      <w:r>
        <w:t>Objective la communication avec le  canal  anal (trajet fistuleux)</w:t>
      </w:r>
    </w:p>
    <w:p w:rsidR="0068637C" w:rsidRDefault="0068637C" w:rsidP="0068637C">
      <w:pPr>
        <w:pStyle w:val="Paragraphedeliste"/>
        <w:numPr>
          <w:ilvl w:val="1"/>
          <w:numId w:val="1"/>
        </w:numPr>
      </w:pPr>
      <w:r>
        <w:t xml:space="preserve">Il peut  exister éventuellement un diverticule sur le trajet fistuleux </w:t>
      </w:r>
    </w:p>
    <w:p w:rsidR="00513081" w:rsidRDefault="00513081" w:rsidP="00522A42">
      <w:pPr>
        <w:pStyle w:val="Titre1"/>
      </w:pPr>
      <w:r>
        <w:t>Traitement :</w:t>
      </w:r>
    </w:p>
    <w:p w:rsidR="00513081" w:rsidRPr="00522A42" w:rsidRDefault="00513081" w:rsidP="00513081">
      <w:pPr>
        <w:pStyle w:val="Paragraphedeliste"/>
        <w:numPr>
          <w:ilvl w:val="0"/>
          <w:numId w:val="1"/>
        </w:numPr>
        <w:rPr>
          <w:b/>
          <w:bCs/>
        </w:rPr>
      </w:pPr>
      <w:r w:rsidRPr="00522A42">
        <w:rPr>
          <w:b/>
          <w:bCs/>
        </w:rPr>
        <w:t xml:space="preserve">L’abcès péri-anal est une urgence chirurgicale </w:t>
      </w:r>
    </w:p>
    <w:p w:rsidR="000C41A9" w:rsidRDefault="00513081" w:rsidP="00513081">
      <w:pPr>
        <w:pStyle w:val="Paragraphedeliste"/>
        <w:numPr>
          <w:ilvl w:val="0"/>
          <w:numId w:val="1"/>
        </w:numPr>
      </w:pPr>
      <w:r>
        <w:t>Laissé à lui seul, il entrave le pronostic ana</w:t>
      </w:r>
      <w:r w:rsidR="00522A42">
        <w:t>l</w:t>
      </w:r>
      <w:r>
        <w:t xml:space="preserve"> par le dégât sphinctérien qu’il entraîne </w:t>
      </w:r>
    </w:p>
    <w:p w:rsidR="00513081" w:rsidRPr="009E7940" w:rsidRDefault="000C41A9" w:rsidP="00513081">
      <w:pPr>
        <w:pStyle w:val="Paragraphedeliste"/>
        <w:numPr>
          <w:ilvl w:val="0"/>
          <w:numId w:val="1"/>
        </w:numPr>
      </w:pPr>
      <w:r>
        <w:t>L’</w:t>
      </w:r>
      <w:r w:rsidR="00513081">
        <w:t xml:space="preserve">abcès de l’espace pelvi rectal peut se </w:t>
      </w:r>
      <w:proofErr w:type="spellStart"/>
      <w:r w:rsidR="00513081">
        <w:t>fistuliser</w:t>
      </w:r>
      <w:proofErr w:type="spellEnd"/>
      <w:r w:rsidR="00513081">
        <w:t xml:space="preserve"> dans la grande cavité abdominale </w:t>
      </w:r>
      <w:r w:rsidR="00513081">
        <w:sym w:font="Wingdings" w:char="F0E0"/>
      </w:r>
      <w:r w:rsidR="00513081">
        <w:t xml:space="preserve"> </w:t>
      </w:r>
      <w:r w:rsidR="00513081" w:rsidRPr="00E60606">
        <w:rPr>
          <w:b/>
          <w:bCs/>
        </w:rPr>
        <w:t>péritonite</w:t>
      </w:r>
    </w:p>
    <w:p w:rsidR="009E7940" w:rsidRDefault="009E7940" w:rsidP="00E97725">
      <w:pPr>
        <w:pStyle w:val="Titre2"/>
      </w:pPr>
      <w:r>
        <w:t xml:space="preserve">But : </w:t>
      </w:r>
    </w:p>
    <w:p w:rsidR="009E7940" w:rsidRDefault="009E7940" w:rsidP="009E7940">
      <w:pPr>
        <w:pStyle w:val="Paragraphedeliste"/>
        <w:numPr>
          <w:ilvl w:val="0"/>
          <w:numId w:val="1"/>
        </w:numPr>
      </w:pPr>
      <w:r>
        <w:t>Préserver le pronostic fonctionnel du sphincter nécessaire au contrôle de la défécation</w:t>
      </w:r>
    </w:p>
    <w:p w:rsidR="009E7940" w:rsidRDefault="009E7940" w:rsidP="00E97725">
      <w:pPr>
        <w:pStyle w:val="Titre2"/>
      </w:pPr>
      <w:r>
        <w:t>Technique :</w:t>
      </w:r>
    </w:p>
    <w:p w:rsidR="009E7940" w:rsidRDefault="009E7940" w:rsidP="009E7940">
      <w:pPr>
        <w:pStyle w:val="Paragraphedeliste"/>
        <w:numPr>
          <w:ilvl w:val="0"/>
          <w:numId w:val="1"/>
        </w:numPr>
      </w:pPr>
      <w:r w:rsidRPr="009439A3">
        <w:rPr>
          <w:b/>
          <w:bCs/>
        </w:rPr>
        <w:t>Abcès péri-anal</w:t>
      </w:r>
      <w:r>
        <w:t xml:space="preserve"> </w:t>
      </w:r>
      <w:r w:rsidRPr="00376804">
        <w:rPr>
          <w:b/>
          <w:bCs/>
        </w:rPr>
        <w:sym w:font="Wingdings" w:char="F0E0"/>
      </w:r>
      <w:r>
        <w:t xml:space="preserve"> mise à plat de l’abcès par incision radiée en pleine collection et drainage de l’abcès </w:t>
      </w:r>
    </w:p>
    <w:p w:rsidR="009E7940" w:rsidRDefault="009E7940" w:rsidP="009E7940">
      <w:pPr>
        <w:pStyle w:val="Paragraphedeliste"/>
        <w:numPr>
          <w:ilvl w:val="0"/>
          <w:numId w:val="1"/>
        </w:numPr>
      </w:pPr>
      <w:r w:rsidRPr="009439A3">
        <w:rPr>
          <w:b/>
          <w:bCs/>
        </w:rPr>
        <w:t>Fistule péri-anale</w:t>
      </w:r>
      <w:r>
        <w:t xml:space="preserve"> </w:t>
      </w:r>
      <w:r w:rsidRPr="00376804">
        <w:rPr>
          <w:b/>
          <w:bCs/>
        </w:rPr>
        <w:sym w:font="Wingdings" w:char="F0E0"/>
      </w:r>
      <w:r>
        <w:t xml:space="preserve"> </w:t>
      </w:r>
      <w:proofErr w:type="spellStart"/>
      <w:r>
        <w:t>fistulectomie</w:t>
      </w:r>
      <w:proofErr w:type="spellEnd"/>
      <w:r>
        <w:t xml:space="preserve"> </w:t>
      </w:r>
    </w:p>
    <w:p w:rsidR="00B3576D" w:rsidRDefault="00922AA1" w:rsidP="00B3576D">
      <w:pPr>
        <w:pStyle w:val="Paragraphedeliste"/>
        <w:numPr>
          <w:ilvl w:val="0"/>
          <w:numId w:val="1"/>
        </w:numPr>
      </w:pPr>
      <w:r>
        <w:t xml:space="preserve">Dans le cas de fistule </w:t>
      </w:r>
      <w:proofErr w:type="spellStart"/>
      <w:r>
        <w:t>trans</w:t>
      </w:r>
      <w:proofErr w:type="spellEnd"/>
      <w:r>
        <w:t xml:space="preserve">-sphinctérienne, on fait une </w:t>
      </w:r>
      <w:r w:rsidR="009439A3" w:rsidRPr="009439A3">
        <w:rPr>
          <w:b/>
          <w:bCs/>
        </w:rPr>
        <w:t>section</w:t>
      </w:r>
      <w:r w:rsidRPr="009439A3">
        <w:rPr>
          <w:b/>
          <w:bCs/>
        </w:rPr>
        <w:t xml:space="preserve"> élastique</w:t>
      </w:r>
      <w:r>
        <w:t xml:space="preserve"> à tension progressive en vue d’une résection lente  du trajet fistuleux</w:t>
      </w:r>
      <w:r w:rsidR="009D1729">
        <w:t xml:space="preserve"> </w:t>
      </w:r>
    </w:p>
    <w:p w:rsidR="000E368C" w:rsidRPr="00E7312B" w:rsidRDefault="000E368C" w:rsidP="000E368C"/>
    <w:sectPr w:rsidR="000E368C" w:rsidRPr="00E7312B">
      <w:headerReference w:type="default" r:id="rId10"/>
      <w:footerReference w:type="even" r:id="rId11"/>
      <w:footerReference w:type="default" r:id="rId12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78EE" w:rsidRDefault="00F978EE" w:rsidP="00EC0330">
      <w:pPr>
        <w:spacing w:before="0" w:after="0" w:line="240" w:lineRule="auto"/>
      </w:pPr>
      <w:r>
        <w:separator/>
      </w:r>
    </w:p>
  </w:endnote>
  <w:endnote w:type="continuationSeparator" w:id="0">
    <w:p w:rsidR="00F978EE" w:rsidRDefault="00F978EE" w:rsidP="00EC033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4242171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305D3" w:rsidRDefault="000305D3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208710281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DD306C" w:rsidRDefault="00DD306C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C0330" w:rsidRDefault="00EC033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3887470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305D3" w:rsidRDefault="000305D3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C0330" w:rsidRDefault="00EC033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78EE" w:rsidRDefault="00F978EE" w:rsidP="00EC0330">
      <w:pPr>
        <w:spacing w:before="0" w:after="0" w:line="240" w:lineRule="auto"/>
      </w:pPr>
      <w:r>
        <w:separator/>
      </w:r>
    </w:p>
  </w:footnote>
  <w:footnote w:type="continuationSeparator" w:id="0">
    <w:p w:rsidR="00F978EE" w:rsidRDefault="00F978EE" w:rsidP="00EC033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0330" w:rsidRDefault="00EC0330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72B56"/>
    <w:multiLevelType w:val="hybridMultilevel"/>
    <w:tmpl w:val="98A6AF8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410EA"/>
    <w:multiLevelType w:val="hybridMultilevel"/>
    <w:tmpl w:val="F5FC5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82CDC"/>
    <w:multiLevelType w:val="hybridMultilevel"/>
    <w:tmpl w:val="565204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4447819">
    <w:abstractNumId w:val="0"/>
  </w:num>
  <w:num w:numId="2" w16cid:durableId="1100643043">
    <w:abstractNumId w:val="2"/>
  </w:num>
  <w:num w:numId="3" w16cid:durableId="390733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56"/>
    <w:rsid w:val="0000071F"/>
    <w:rsid w:val="000305D3"/>
    <w:rsid w:val="000C26D8"/>
    <w:rsid w:val="000C41A9"/>
    <w:rsid w:val="000E368C"/>
    <w:rsid w:val="000F7EC2"/>
    <w:rsid w:val="001839A4"/>
    <w:rsid w:val="00215120"/>
    <w:rsid w:val="002157CF"/>
    <w:rsid w:val="00217760"/>
    <w:rsid w:val="002227D3"/>
    <w:rsid w:val="002B2297"/>
    <w:rsid w:val="002F47FB"/>
    <w:rsid w:val="00376804"/>
    <w:rsid w:val="003D548B"/>
    <w:rsid w:val="004D18F2"/>
    <w:rsid w:val="00513081"/>
    <w:rsid w:val="00522A42"/>
    <w:rsid w:val="00593310"/>
    <w:rsid w:val="00597A66"/>
    <w:rsid w:val="005A508F"/>
    <w:rsid w:val="005D51BE"/>
    <w:rsid w:val="005F5B1B"/>
    <w:rsid w:val="00620B83"/>
    <w:rsid w:val="00674095"/>
    <w:rsid w:val="0068637C"/>
    <w:rsid w:val="006E3A6D"/>
    <w:rsid w:val="00732FC0"/>
    <w:rsid w:val="00790242"/>
    <w:rsid w:val="007A4E81"/>
    <w:rsid w:val="007D5610"/>
    <w:rsid w:val="007F5D47"/>
    <w:rsid w:val="008254BA"/>
    <w:rsid w:val="008D37AC"/>
    <w:rsid w:val="00911179"/>
    <w:rsid w:val="00922AA1"/>
    <w:rsid w:val="009245F7"/>
    <w:rsid w:val="009309AE"/>
    <w:rsid w:val="009439A3"/>
    <w:rsid w:val="009D1729"/>
    <w:rsid w:val="009E48A4"/>
    <w:rsid w:val="009E7940"/>
    <w:rsid w:val="009F0590"/>
    <w:rsid w:val="00A15F22"/>
    <w:rsid w:val="00A2456B"/>
    <w:rsid w:val="00A5217C"/>
    <w:rsid w:val="00A64AEA"/>
    <w:rsid w:val="00A8229F"/>
    <w:rsid w:val="00AB56F4"/>
    <w:rsid w:val="00B211B8"/>
    <w:rsid w:val="00B3576D"/>
    <w:rsid w:val="00B51CE2"/>
    <w:rsid w:val="00B705A0"/>
    <w:rsid w:val="00B7070B"/>
    <w:rsid w:val="00BC0807"/>
    <w:rsid w:val="00BE712B"/>
    <w:rsid w:val="00C026C0"/>
    <w:rsid w:val="00CA6946"/>
    <w:rsid w:val="00CC3AF5"/>
    <w:rsid w:val="00CD6224"/>
    <w:rsid w:val="00D05361"/>
    <w:rsid w:val="00D3520B"/>
    <w:rsid w:val="00DD306C"/>
    <w:rsid w:val="00DF2656"/>
    <w:rsid w:val="00DF4161"/>
    <w:rsid w:val="00E255D7"/>
    <w:rsid w:val="00E4282A"/>
    <w:rsid w:val="00E571DC"/>
    <w:rsid w:val="00E60606"/>
    <w:rsid w:val="00E7312B"/>
    <w:rsid w:val="00E77AF7"/>
    <w:rsid w:val="00E97725"/>
    <w:rsid w:val="00EC0330"/>
    <w:rsid w:val="00ED734D"/>
    <w:rsid w:val="00F04E5C"/>
    <w:rsid w:val="00F10443"/>
    <w:rsid w:val="00F27113"/>
    <w:rsid w:val="00F978EE"/>
    <w:rsid w:val="00FB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88CC"/>
  <w15:chartTrackingRefBased/>
  <w15:docId w15:val="{0B953697-A9FC-2344-A06B-DB60F7A8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C0330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0330"/>
  </w:style>
  <w:style w:type="paragraph" w:styleId="Pieddepage">
    <w:name w:val="footer"/>
    <w:basedOn w:val="Normal"/>
    <w:link w:val="PieddepageCar"/>
    <w:uiPriority w:val="99"/>
    <w:unhideWhenUsed/>
    <w:rsid w:val="00EC0330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0330"/>
  </w:style>
  <w:style w:type="character" w:styleId="Numrodepage">
    <w:name w:val="page number"/>
    <w:basedOn w:val="Policepardfaut"/>
    <w:uiPriority w:val="99"/>
    <w:semiHidden/>
    <w:unhideWhenUsed/>
    <w:rsid w:val="00DD306C"/>
  </w:style>
  <w:style w:type="paragraph" w:styleId="Paragraphedeliste">
    <w:name w:val="List Paragraph"/>
    <w:basedOn w:val="Normal"/>
    <w:uiPriority w:val="34"/>
    <w:qFormat/>
    <w:rsid w:val="003D5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72</TotalTime>
  <Pages>4</Pages>
  <Words>653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64</cp:revision>
  <dcterms:created xsi:type="dcterms:W3CDTF">2025-01-29T10:35:00Z</dcterms:created>
  <dcterms:modified xsi:type="dcterms:W3CDTF">2025-01-29T11:50:00Z</dcterms:modified>
</cp:coreProperties>
</file>
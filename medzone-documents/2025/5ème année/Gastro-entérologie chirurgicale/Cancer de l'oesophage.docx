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30D0" w:rsidRDefault="00C37593" w:rsidP="00C37593">
      <w:pPr>
        <w:pStyle w:val="Titre"/>
      </w:pPr>
      <w:r>
        <w:t xml:space="preserve">Cancer de l’œsophage </w:t>
      </w:r>
    </w:p>
    <w:p w:rsidR="003B340D" w:rsidRDefault="003B340D" w:rsidP="003D7121">
      <w:pPr>
        <w:jc w:val="right"/>
      </w:pPr>
      <w:r>
        <w:t>Pr SAMISON Luc Hervé</w:t>
      </w:r>
    </w:p>
    <w:p w:rsidR="00EF7CD6" w:rsidRDefault="00EF7CD6" w:rsidP="00EF7CD6">
      <w:pPr>
        <w:pStyle w:val="Paragraphedeliste"/>
        <w:numPr>
          <w:ilvl w:val="0"/>
          <w:numId w:val="2"/>
        </w:numPr>
      </w:pPr>
    </w:p>
    <w:p w:rsidR="003B340D" w:rsidRDefault="003B340D" w:rsidP="003D7121">
      <w:pPr>
        <w:pStyle w:val="Titre1"/>
      </w:pPr>
      <w:r>
        <w:t>Introduction :</w:t>
      </w:r>
    </w:p>
    <w:p w:rsidR="003D7121" w:rsidRDefault="003D7121" w:rsidP="003D7121">
      <w:pPr>
        <w:pStyle w:val="Paragraphedeliste"/>
        <w:numPr>
          <w:ilvl w:val="0"/>
          <w:numId w:val="1"/>
        </w:numPr>
      </w:pPr>
      <w:r>
        <w:t xml:space="preserve">Cancer digestif fréquent </w:t>
      </w:r>
    </w:p>
    <w:p w:rsidR="00355020" w:rsidRDefault="00355020" w:rsidP="003D7121">
      <w:pPr>
        <w:pStyle w:val="Paragraphedeliste"/>
        <w:numPr>
          <w:ilvl w:val="0"/>
          <w:numId w:val="1"/>
        </w:numPr>
      </w:pPr>
      <w:r>
        <w:t>Un des plus graves par :</w:t>
      </w:r>
    </w:p>
    <w:p w:rsidR="00355020" w:rsidRDefault="00355020" w:rsidP="00355020">
      <w:pPr>
        <w:pStyle w:val="Paragraphedeliste"/>
        <w:numPr>
          <w:ilvl w:val="1"/>
          <w:numId w:val="1"/>
        </w:numPr>
      </w:pPr>
      <w:r>
        <w:t>Son retentissement nutritionnel</w:t>
      </w:r>
    </w:p>
    <w:p w:rsidR="00355020" w:rsidRDefault="00355020" w:rsidP="00355020">
      <w:pPr>
        <w:pStyle w:val="Paragraphedeliste"/>
        <w:numPr>
          <w:ilvl w:val="1"/>
          <w:numId w:val="1"/>
        </w:numPr>
      </w:pPr>
      <w:r>
        <w:t xml:space="preserve">Son extension </w:t>
      </w:r>
      <w:r w:rsidR="002D73C9">
        <w:t>locorégionale</w:t>
      </w:r>
      <w:r>
        <w:t xml:space="preserve"> </w:t>
      </w:r>
    </w:p>
    <w:p w:rsidR="00355020" w:rsidRDefault="00355020" w:rsidP="00A052ED">
      <w:pPr>
        <w:pStyle w:val="Titre1"/>
      </w:pPr>
      <w:r>
        <w:t>Epidémiologie :</w:t>
      </w:r>
    </w:p>
    <w:p w:rsidR="00355020" w:rsidRDefault="00355020" w:rsidP="00355020">
      <w:pPr>
        <w:pStyle w:val="Paragraphedeliste"/>
        <w:numPr>
          <w:ilvl w:val="0"/>
          <w:numId w:val="1"/>
        </w:numPr>
      </w:pPr>
      <w:r>
        <w:t>Cancer de l’homme (</w:t>
      </w:r>
      <w:proofErr w:type="spellStart"/>
      <w:r>
        <w:t>sex</w:t>
      </w:r>
      <w:proofErr w:type="spellEnd"/>
      <w:r>
        <w:t xml:space="preserve"> ratio 15/1</w:t>
      </w:r>
      <w:r w:rsidR="00BB3882">
        <w:t>)</w:t>
      </w:r>
    </w:p>
    <w:p w:rsidR="00BB3882" w:rsidRDefault="00BB3882" w:rsidP="00355020">
      <w:pPr>
        <w:pStyle w:val="Paragraphedeliste"/>
        <w:numPr>
          <w:ilvl w:val="0"/>
          <w:numId w:val="1"/>
        </w:numPr>
      </w:pPr>
      <w:r>
        <w:t xml:space="preserve">Exceptionnel avant l’âge de 35 ans </w:t>
      </w:r>
    </w:p>
    <w:p w:rsidR="00A052ED" w:rsidRDefault="00A052ED" w:rsidP="00355020">
      <w:pPr>
        <w:pStyle w:val="Paragraphedeliste"/>
        <w:numPr>
          <w:ilvl w:val="0"/>
          <w:numId w:val="1"/>
        </w:numPr>
      </w:pPr>
      <w:r>
        <w:t xml:space="preserve">Pic d’incidence entre 65 et 70 ans </w:t>
      </w:r>
    </w:p>
    <w:p w:rsidR="00A052ED" w:rsidRDefault="00A052ED" w:rsidP="00355020">
      <w:pPr>
        <w:pStyle w:val="Paragraphedeliste"/>
        <w:numPr>
          <w:ilvl w:val="0"/>
          <w:numId w:val="1"/>
        </w:numPr>
      </w:pPr>
      <w:r>
        <w:t xml:space="preserve">Son incidence </w:t>
      </w:r>
      <w:r w:rsidR="00A12390">
        <w:t xml:space="preserve">varie largement dans le monde </w:t>
      </w:r>
    </w:p>
    <w:p w:rsidR="00A12390" w:rsidRDefault="00A12390" w:rsidP="00355020">
      <w:pPr>
        <w:pStyle w:val="Paragraphedeliste"/>
        <w:numPr>
          <w:ilvl w:val="0"/>
          <w:numId w:val="1"/>
        </w:numPr>
      </w:pPr>
      <w:r>
        <w:t>Significativement élevée :</w:t>
      </w:r>
    </w:p>
    <w:p w:rsidR="00A12390" w:rsidRDefault="00A12390" w:rsidP="00A12390">
      <w:pPr>
        <w:pStyle w:val="Paragraphedeliste"/>
        <w:numPr>
          <w:ilvl w:val="1"/>
          <w:numId w:val="1"/>
        </w:numPr>
      </w:pPr>
      <w:r>
        <w:t>Chine, Japon, Ecosse</w:t>
      </w:r>
    </w:p>
    <w:p w:rsidR="00A12390" w:rsidRDefault="00A12390" w:rsidP="00A12390">
      <w:pPr>
        <w:pStyle w:val="Paragraphedeliste"/>
        <w:numPr>
          <w:ilvl w:val="1"/>
          <w:numId w:val="1"/>
        </w:numPr>
      </w:pPr>
      <w:r>
        <w:t>Russie et dans les pays scandinaves</w:t>
      </w:r>
    </w:p>
    <w:p w:rsidR="00A12390" w:rsidRDefault="00A12390" w:rsidP="00A12390">
      <w:pPr>
        <w:pStyle w:val="Titre1"/>
      </w:pPr>
      <w:r>
        <w:t>Etiologies :</w:t>
      </w:r>
    </w:p>
    <w:p w:rsidR="00A12390" w:rsidRDefault="00A12390" w:rsidP="00A12390">
      <w:pPr>
        <w:pStyle w:val="Titre2"/>
      </w:pPr>
      <w:r>
        <w:t>Facteurs exogènes :</w:t>
      </w:r>
    </w:p>
    <w:p w:rsidR="00A12390" w:rsidRPr="005C7A21" w:rsidRDefault="00370EFC" w:rsidP="00370EFC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Alcool et tabac :</w:t>
      </w:r>
    </w:p>
    <w:p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Facteur essentiel en Europe et en Amérique du Nord </w:t>
      </w:r>
    </w:p>
    <w:p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2 facteurs de risques indépendants + relation dose-effet </w:t>
      </w:r>
    </w:p>
    <w:p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Association des 2 toxiques = effet multiplicatif </w:t>
      </w:r>
    </w:p>
    <w:p w:rsidR="00370EFC" w:rsidRPr="005C7A21" w:rsidRDefault="00370EFC" w:rsidP="00370EFC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Facteurs alimentaires :</w:t>
      </w:r>
    </w:p>
    <w:p w:rsidR="00370EFC" w:rsidRDefault="00370EFC" w:rsidP="00370EFC">
      <w:pPr>
        <w:pStyle w:val="Paragraphedeliste"/>
        <w:numPr>
          <w:ilvl w:val="1"/>
          <w:numId w:val="1"/>
        </w:numPr>
      </w:pPr>
      <w:r>
        <w:t xml:space="preserve">Rôle protecteur du poisson, des fruits et des légumes </w:t>
      </w:r>
    </w:p>
    <w:p w:rsidR="00370EFC" w:rsidRDefault="004824E1" w:rsidP="00370EFC">
      <w:pPr>
        <w:pStyle w:val="Paragraphedeliste"/>
        <w:numPr>
          <w:ilvl w:val="1"/>
          <w:numId w:val="1"/>
        </w:numPr>
      </w:pPr>
      <w:r>
        <w:t>↑ risque avec consommation de beurre (graisse animale en générale)</w:t>
      </w:r>
    </w:p>
    <w:p w:rsidR="004824E1" w:rsidRPr="005C7A21" w:rsidRDefault="004824E1" w:rsidP="004824E1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Facteurs socio-économiques :</w:t>
      </w:r>
    </w:p>
    <w:p w:rsidR="004824E1" w:rsidRDefault="004824E1" w:rsidP="004824E1">
      <w:pPr>
        <w:pStyle w:val="Paragraphedeliste"/>
        <w:numPr>
          <w:ilvl w:val="1"/>
          <w:numId w:val="1"/>
        </w:numPr>
      </w:pPr>
      <w:r>
        <w:t>Populations de bas niveau socio-économiques</w:t>
      </w:r>
    </w:p>
    <w:p w:rsidR="004824E1" w:rsidRDefault="004824E1" w:rsidP="004824E1">
      <w:pPr>
        <w:pStyle w:val="Paragraphedeliste"/>
        <w:numPr>
          <w:ilvl w:val="1"/>
          <w:numId w:val="1"/>
        </w:numPr>
      </w:pPr>
      <w:r>
        <w:t>Zone rurale (incidence plus élevée)</w:t>
      </w:r>
    </w:p>
    <w:p w:rsidR="004824E1" w:rsidRDefault="004824E1" w:rsidP="004824E1">
      <w:pPr>
        <w:pStyle w:val="Titre2"/>
      </w:pPr>
      <w:r>
        <w:t>Facteurs endogènes :</w:t>
      </w:r>
    </w:p>
    <w:p w:rsidR="004824E1" w:rsidRPr="005C7A21" w:rsidRDefault="00486239" w:rsidP="00486239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Œsophagite</w:t>
      </w:r>
      <w:r w:rsidR="004824E1" w:rsidRPr="005C7A21">
        <w:rPr>
          <w:b/>
          <w:bCs/>
        </w:rPr>
        <w:t xml:space="preserve"> </w:t>
      </w:r>
      <w:r w:rsidRPr="005C7A21">
        <w:rPr>
          <w:b/>
          <w:bCs/>
        </w:rPr>
        <w:t>peptique par reflux :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proofErr w:type="spellStart"/>
      <w:r>
        <w:t>Endobrachy</w:t>
      </w:r>
      <w:proofErr w:type="spellEnd"/>
      <w:r>
        <w:t xml:space="preserve">-œsophage (EBO) : condition </w:t>
      </w:r>
      <w:proofErr w:type="spellStart"/>
      <w:r>
        <w:t>pré-cancéreuse</w:t>
      </w:r>
      <w:proofErr w:type="spellEnd"/>
      <w:r>
        <w:t xml:space="preserve"> 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Agression peptique de la muqueuse du bas œsophage 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Remplacé de bas en haut par une muqueuse de type glandulaire (= œsophage de </w:t>
      </w:r>
      <w:proofErr w:type="spellStart"/>
      <w:r>
        <w:t>Barrett</w:t>
      </w:r>
      <w:proofErr w:type="spellEnd"/>
      <w:r>
        <w:t>)</w:t>
      </w:r>
    </w:p>
    <w:p w:rsidR="00486239" w:rsidRPr="005C7A21" w:rsidRDefault="002B624F" w:rsidP="00486239">
      <w:pPr>
        <w:pStyle w:val="Paragraphedeliste"/>
        <w:numPr>
          <w:ilvl w:val="0"/>
          <w:numId w:val="1"/>
        </w:numPr>
        <w:rPr>
          <w:b/>
          <w:bCs/>
        </w:rPr>
      </w:pPr>
      <w:r w:rsidRPr="005C7A21">
        <w:rPr>
          <w:b/>
          <w:bCs/>
        </w:rPr>
        <w:t>Œsophagite</w:t>
      </w:r>
      <w:r w:rsidR="00486239" w:rsidRPr="005C7A21">
        <w:rPr>
          <w:b/>
          <w:bCs/>
        </w:rPr>
        <w:t xml:space="preserve"> non liées aux reflux :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Sténoses cicatricielles après ingestion de </w:t>
      </w:r>
      <w:proofErr w:type="spellStart"/>
      <w:r>
        <w:t>caustiqus</w:t>
      </w:r>
      <w:proofErr w:type="spellEnd"/>
      <w:r>
        <w:t xml:space="preserve"> 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proofErr w:type="spellStart"/>
      <w:r>
        <w:t>Oesophagite</w:t>
      </w:r>
      <w:proofErr w:type="spellEnd"/>
      <w:r>
        <w:t xml:space="preserve"> de stase du méga-œsophage 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r>
        <w:t xml:space="preserve">Cancer sue le diverticule de Zenker </w:t>
      </w:r>
    </w:p>
    <w:p w:rsidR="00486239" w:rsidRDefault="00486239" w:rsidP="00486239">
      <w:pPr>
        <w:pStyle w:val="Paragraphedeliste"/>
        <w:numPr>
          <w:ilvl w:val="1"/>
          <w:numId w:val="1"/>
        </w:numPr>
      </w:pPr>
      <w:proofErr w:type="spellStart"/>
      <w:r>
        <w:t>Oesophagite</w:t>
      </w:r>
      <w:proofErr w:type="spellEnd"/>
      <w:r>
        <w:t xml:space="preserve"> </w:t>
      </w:r>
      <w:proofErr w:type="spellStart"/>
      <w:r>
        <w:t>sidéropénique</w:t>
      </w:r>
      <w:proofErr w:type="spellEnd"/>
      <w:r>
        <w:t xml:space="preserve"> de Plummer-Vinson ou Kelly-Paterson</w:t>
      </w:r>
    </w:p>
    <w:p w:rsidR="00486239" w:rsidRDefault="002B624F" w:rsidP="002B624F">
      <w:pPr>
        <w:pStyle w:val="Titre1"/>
      </w:pPr>
      <w:r>
        <w:lastRenderedPageBreak/>
        <w:t>Anatomo-pathologie :</w:t>
      </w:r>
    </w:p>
    <w:p w:rsidR="002D73C9" w:rsidRDefault="006A6116" w:rsidP="006A6116">
      <w:pPr>
        <w:pStyle w:val="Titre2"/>
      </w:pPr>
      <w:r>
        <w:t>Histologie :</w:t>
      </w:r>
    </w:p>
    <w:p w:rsidR="006A6116" w:rsidRDefault="006A6116" w:rsidP="006A6116">
      <w:pPr>
        <w:pStyle w:val="Paragraphedeliste"/>
        <w:numPr>
          <w:ilvl w:val="0"/>
          <w:numId w:val="1"/>
        </w:numPr>
      </w:pPr>
      <w:r w:rsidRPr="00D462CF">
        <w:rPr>
          <w:b/>
          <w:bCs/>
        </w:rPr>
        <w:t xml:space="preserve">90 – 95% = cancers épidermoïdes : </w:t>
      </w:r>
      <w:r>
        <w:t xml:space="preserve">Bouche de Killian </w:t>
      </w:r>
      <w:r>
        <w:sym w:font="Wingdings" w:char="F0E0"/>
      </w:r>
      <w:r>
        <w:t xml:space="preserve"> jonction </w:t>
      </w:r>
      <w:proofErr w:type="spellStart"/>
      <w:r>
        <w:t>oeso</w:t>
      </w:r>
      <w:proofErr w:type="spellEnd"/>
      <w:r>
        <w:t xml:space="preserve">-gastrique </w:t>
      </w:r>
    </w:p>
    <w:p w:rsidR="006A6116" w:rsidRDefault="006A6116" w:rsidP="006A6116">
      <w:pPr>
        <w:pStyle w:val="Paragraphedeliste"/>
        <w:numPr>
          <w:ilvl w:val="0"/>
          <w:numId w:val="1"/>
        </w:numPr>
      </w:pPr>
      <w:r w:rsidRPr="00D462CF">
        <w:rPr>
          <w:b/>
          <w:bCs/>
        </w:rPr>
        <w:t xml:space="preserve">5% = adénocarcinomes : </w:t>
      </w:r>
      <w:r>
        <w:t>segment inférieur de l’organe (tend à augmenter jusqu’à 35%)</w:t>
      </w:r>
    </w:p>
    <w:p w:rsidR="006A6116" w:rsidRDefault="006A6116" w:rsidP="006A6116">
      <w:pPr>
        <w:pStyle w:val="Paragraphedeliste"/>
        <w:numPr>
          <w:ilvl w:val="0"/>
          <w:numId w:val="1"/>
        </w:numPr>
      </w:pPr>
      <w:r w:rsidRPr="002F16F9">
        <w:rPr>
          <w:b/>
          <w:bCs/>
        </w:rPr>
        <w:t xml:space="preserve">Les autres types sont exceptionnels : </w:t>
      </w:r>
      <w:r>
        <w:t xml:space="preserve">sarcomes, </w:t>
      </w:r>
      <w:proofErr w:type="spellStart"/>
      <w:r>
        <w:t>carcinosarcome</w:t>
      </w:r>
      <w:proofErr w:type="spellEnd"/>
      <w:r>
        <w:t xml:space="preserve">, </w:t>
      </w:r>
      <w:r w:rsidR="00D462CF">
        <w:t xml:space="preserve">carcinome à petite cellule et mélanome primitif </w:t>
      </w:r>
    </w:p>
    <w:p w:rsidR="00D462CF" w:rsidRDefault="00D462CF" w:rsidP="00D462CF">
      <w:pPr>
        <w:pStyle w:val="Titre2"/>
      </w:pPr>
      <w:r>
        <w:t>Aspects macroscopiques :</w:t>
      </w:r>
    </w:p>
    <w:p w:rsidR="002F16F9" w:rsidRPr="002F16F9" w:rsidRDefault="002F16F9" w:rsidP="002F16F9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Tumeurs </w:t>
      </w:r>
      <w:proofErr w:type="spellStart"/>
      <w:r>
        <w:rPr>
          <w:b/>
          <w:bCs/>
        </w:rPr>
        <w:t>polypoïdes</w:t>
      </w:r>
      <w:proofErr w:type="spellEnd"/>
      <w:r>
        <w:rPr>
          <w:b/>
          <w:bCs/>
        </w:rPr>
        <w:t xml:space="preserve"> ou </w:t>
      </w:r>
      <w:proofErr w:type="spellStart"/>
      <w:r>
        <w:rPr>
          <w:b/>
          <w:bCs/>
        </w:rPr>
        <w:t>ulcéro</w:t>
      </w:r>
      <w:proofErr w:type="spellEnd"/>
      <w:r>
        <w:rPr>
          <w:b/>
          <w:bCs/>
        </w:rPr>
        <w:t>-bourgeonnante :</w:t>
      </w:r>
    </w:p>
    <w:p w:rsidR="002F16F9" w:rsidRDefault="002F16F9" w:rsidP="002F16F9">
      <w:pPr>
        <w:pStyle w:val="Paragraphedeliste"/>
        <w:numPr>
          <w:ilvl w:val="1"/>
          <w:numId w:val="1"/>
        </w:numPr>
      </w:pPr>
      <w:r>
        <w:t xml:space="preserve">Souvent volumineuses </w:t>
      </w:r>
    </w:p>
    <w:p w:rsidR="002F16F9" w:rsidRDefault="002F16F9" w:rsidP="002F16F9">
      <w:pPr>
        <w:pStyle w:val="Paragraphedeliste"/>
        <w:numPr>
          <w:ilvl w:val="1"/>
          <w:numId w:val="1"/>
        </w:numPr>
      </w:pPr>
      <w:r>
        <w:t xml:space="preserve">Sessile ou pédiculée </w:t>
      </w:r>
    </w:p>
    <w:p w:rsidR="002F16F9" w:rsidRDefault="002F16F9" w:rsidP="002F16F9">
      <w:pPr>
        <w:pStyle w:val="Paragraphedeliste"/>
        <w:numPr>
          <w:ilvl w:val="0"/>
          <w:numId w:val="1"/>
        </w:numPr>
      </w:pPr>
      <w:r>
        <w:rPr>
          <w:b/>
          <w:bCs/>
        </w:rPr>
        <w:t xml:space="preserve">Tumeur ulcérée </w:t>
      </w:r>
      <w:r>
        <w:t>(20%) :</w:t>
      </w:r>
    </w:p>
    <w:p w:rsidR="002F16F9" w:rsidRDefault="002F16F9" w:rsidP="002F16F9">
      <w:pPr>
        <w:pStyle w:val="Paragraphedeliste"/>
        <w:numPr>
          <w:ilvl w:val="1"/>
          <w:numId w:val="1"/>
        </w:numPr>
      </w:pPr>
      <w:r>
        <w:t xml:space="preserve">Ulcération à grand axe vertical à fond bourgeonnante </w:t>
      </w:r>
    </w:p>
    <w:p w:rsidR="00206499" w:rsidRDefault="00206499" w:rsidP="002F16F9">
      <w:pPr>
        <w:pStyle w:val="Paragraphedeliste"/>
        <w:numPr>
          <w:ilvl w:val="1"/>
          <w:numId w:val="1"/>
        </w:numPr>
      </w:pPr>
      <w:r>
        <w:t xml:space="preserve">Ou nécrotique avec des bords surélevés </w:t>
      </w:r>
    </w:p>
    <w:p w:rsidR="00206499" w:rsidRDefault="00206499" w:rsidP="00206499">
      <w:pPr>
        <w:pStyle w:val="Paragraphedeliste"/>
        <w:numPr>
          <w:ilvl w:val="0"/>
          <w:numId w:val="1"/>
        </w:numPr>
      </w:pPr>
      <w:r w:rsidRPr="00206499">
        <w:rPr>
          <w:b/>
          <w:bCs/>
        </w:rPr>
        <w:t xml:space="preserve">Tumeur </w:t>
      </w:r>
      <w:proofErr w:type="spellStart"/>
      <w:r w:rsidRPr="00206499">
        <w:rPr>
          <w:b/>
          <w:bCs/>
        </w:rPr>
        <w:t>infiltrante</w:t>
      </w:r>
      <w:proofErr w:type="spellEnd"/>
      <w:r w:rsidRPr="00206499">
        <w:rPr>
          <w:b/>
          <w:bCs/>
        </w:rPr>
        <w:t xml:space="preserve"> pure</w:t>
      </w:r>
      <w:r>
        <w:t xml:space="preserve"> (10%) :</w:t>
      </w:r>
    </w:p>
    <w:p w:rsidR="00206499" w:rsidRDefault="00206499" w:rsidP="00206499">
      <w:pPr>
        <w:pStyle w:val="Paragraphedeliste"/>
        <w:numPr>
          <w:ilvl w:val="1"/>
          <w:numId w:val="1"/>
        </w:numPr>
      </w:pPr>
      <w:r>
        <w:t xml:space="preserve">Avec aspect parcheminé </w:t>
      </w:r>
    </w:p>
    <w:p w:rsidR="00206499" w:rsidRDefault="00206499" w:rsidP="00206499">
      <w:pPr>
        <w:pStyle w:val="Paragraphedeliste"/>
        <w:numPr>
          <w:ilvl w:val="1"/>
          <w:numId w:val="1"/>
        </w:numPr>
      </w:pPr>
      <w:r>
        <w:t xml:space="preserve">Muqueuse ulcérée en surface, peu étendue </w:t>
      </w:r>
    </w:p>
    <w:p w:rsidR="00206499" w:rsidRDefault="00206499" w:rsidP="00206499">
      <w:pPr>
        <w:pStyle w:val="Titre2"/>
      </w:pPr>
      <w:r>
        <w:t>Extension :</w:t>
      </w:r>
    </w:p>
    <w:p w:rsidR="00206499" w:rsidRDefault="007A31FF" w:rsidP="007A31FF">
      <w:pPr>
        <w:pStyle w:val="Titre3"/>
      </w:pPr>
      <w:r>
        <w:t xml:space="preserve">Locale </w:t>
      </w:r>
    </w:p>
    <w:p w:rsidR="007A31FF" w:rsidRDefault="007A31FF" w:rsidP="007A31FF">
      <w:pPr>
        <w:pStyle w:val="Paragraphedeliste"/>
        <w:numPr>
          <w:ilvl w:val="0"/>
          <w:numId w:val="1"/>
        </w:numPr>
      </w:pPr>
      <w:r>
        <w:t xml:space="preserve">Vers la lumière œsophagienne </w:t>
      </w:r>
    </w:p>
    <w:p w:rsidR="007A31FF" w:rsidRDefault="007A31FF" w:rsidP="007A31FF">
      <w:pPr>
        <w:pStyle w:val="Paragraphedeliste"/>
        <w:numPr>
          <w:ilvl w:val="0"/>
          <w:numId w:val="1"/>
        </w:numPr>
      </w:pPr>
      <w:r>
        <w:t xml:space="preserve">En hauteur </w:t>
      </w:r>
    </w:p>
    <w:p w:rsidR="007A31FF" w:rsidRDefault="007A31FF" w:rsidP="007A31FF">
      <w:pPr>
        <w:pStyle w:val="Paragraphedeliste"/>
        <w:numPr>
          <w:ilvl w:val="0"/>
          <w:numId w:val="1"/>
        </w:numPr>
      </w:pPr>
      <w:r>
        <w:t xml:space="preserve">En profondeur </w:t>
      </w:r>
    </w:p>
    <w:p w:rsidR="007A31FF" w:rsidRDefault="000D5C5A" w:rsidP="000D5C5A">
      <w:pPr>
        <w:pStyle w:val="Titre3"/>
      </w:pPr>
      <w:r>
        <w:t>Régionale :</w:t>
      </w:r>
    </w:p>
    <w:p w:rsidR="000D5C5A" w:rsidRDefault="000D5C5A" w:rsidP="000D5C5A">
      <w:pPr>
        <w:pStyle w:val="Paragraphedeliste"/>
        <w:numPr>
          <w:ilvl w:val="0"/>
          <w:numId w:val="1"/>
        </w:numPr>
      </w:pPr>
      <w:r>
        <w:t xml:space="preserve">Extension par </w:t>
      </w:r>
      <w:r w:rsidRPr="007554C7">
        <w:rPr>
          <w:b/>
          <w:bCs/>
        </w:rPr>
        <w:t>voie lymphatique</w:t>
      </w:r>
      <w:r>
        <w:t xml:space="preserve"> se fait vers :</w:t>
      </w:r>
    </w:p>
    <w:p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Les ganglions  para œsophagiens </w:t>
      </w:r>
    </w:p>
    <w:p w:rsidR="000D5C5A" w:rsidRDefault="000D5C5A" w:rsidP="000D5C5A">
      <w:pPr>
        <w:pStyle w:val="Paragraphedeliste"/>
        <w:numPr>
          <w:ilvl w:val="1"/>
          <w:numId w:val="1"/>
        </w:numPr>
      </w:pPr>
      <w:r>
        <w:t>Inter-</w:t>
      </w:r>
      <w:proofErr w:type="spellStart"/>
      <w:r>
        <w:t>trachéo</w:t>
      </w:r>
      <w:proofErr w:type="spellEnd"/>
      <w:r>
        <w:t xml:space="preserve">-bronchiques </w:t>
      </w:r>
    </w:p>
    <w:p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Sous-claviculaires </w:t>
      </w:r>
    </w:p>
    <w:p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Coronaire stomachique </w:t>
      </w:r>
    </w:p>
    <w:p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Cœliaques </w:t>
      </w:r>
    </w:p>
    <w:p w:rsidR="000D5C5A" w:rsidRDefault="000D5C5A" w:rsidP="000D5C5A">
      <w:pPr>
        <w:pStyle w:val="Paragraphedeliste"/>
        <w:numPr>
          <w:ilvl w:val="1"/>
          <w:numId w:val="1"/>
        </w:numPr>
      </w:pPr>
      <w:r>
        <w:t xml:space="preserve">Cervicaux </w:t>
      </w:r>
    </w:p>
    <w:p w:rsidR="000D5C5A" w:rsidRDefault="000D5C5A" w:rsidP="000D5C5A">
      <w:pPr>
        <w:pStyle w:val="Titre3"/>
      </w:pPr>
      <w:r>
        <w:t>Générale :</w:t>
      </w:r>
    </w:p>
    <w:p w:rsidR="000D5C5A" w:rsidRDefault="000D5C5A" w:rsidP="000D5C5A">
      <w:pPr>
        <w:pStyle w:val="Paragraphedeliste"/>
        <w:numPr>
          <w:ilvl w:val="0"/>
          <w:numId w:val="1"/>
        </w:numPr>
      </w:pPr>
      <w:r>
        <w:t xml:space="preserve">Hépatique </w:t>
      </w:r>
    </w:p>
    <w:p w:rsidR="000D5C5A" w:rsidRDefault="000D5C5A" w:rsidP="000D5C5A">
      <w:pPr>
        <w:pStyle w:val="Paragraphedeliste"/>
        <w:numPr>
          <w:ilvl w:val="0"/>
          <w:numId w:val="1"/>
        </w:numPr>
      </w:pPr>
      <w:r>
        <w:t>Pulmonaire</w:t>
      </w:r>
    </w:p>
    <w:p w:rsidR="000D5C5A" w:rsidRDefault="000D5C5A" w:rsidP="000D5C5A">
      <w:pPr>
        <w:pStyle w:val="Paragraphedeliste"/>
        <w:numPr>
          <w:ilvl w:val="0"/>
          <w:numId w:val="1"/>
        </w:numPr>
      </w:pPr>
      <w:r>
        <w:t xml:space="preserve">Osseuse </w:t>
      </w:r>
    </w:p>
    <w:p w:rsidR="007554C7" w:rsidRDefault="007554C7" w:rsidP="007554C7">
      <w:pPr>
        <w:pStyle w:val="Titre1"/>
      </w:pPr>
      <w:r>
        <w:t>Clinique :</w:t>
      </w:r>
    </w:p>
    <w:p w:rsidR="007554C7" w:rsidRDefault="007554C7" w:rsidP="007554C7">
      <w:pPr>
        <w:pStyle w:val="Titre2"/>
      </w:pPr>
      <w:r>
        <w:t>Signes d’appel (9 fois/10) :</w:t>
      </w:r>
    </w:p>
    <w:p w:rsidR="007554C7" w:rsidRDefault="007554C7" w:rsidP="007554C7">
      <w:pPr>
        <w:pStyle w:val="Paragraphedeliste"/>
        <w:numPr>
          <w:ilvl w:val="0"/>
          <w:numId w:val="1"/>
        </w:numPr>
      </w:pPr>
      <w:r>
        <w:lastRenderedPageBreak/>
        <w:t xml:space="preserve">Une gêne  intermittente à la déglutition </w:t>
      </w:r>
    </w:p>
    <w:p w:rsidR="007554C7" w:rsidRDefault="007554C7" w:rsidP="007554C7">
      <w:pPr>
        <w:pStyle w:val="Paragraphedeliste"/>
        <w:numPr>
          <w:ilvl w:val="0"/>
          <w:numId w:val="1"/>
        </w:numPr>
      </w:pPr>
      <w:r>
        <w:t xml:space="preserve">Un sensation d’accrochage </w:t>
      </w:r>
    </w:p>
    <w:p w:rsidR="007554C7" w:rsidRDefault="007554C7" w:rsidP="007554C7">
      <w:pPr>
        <w:pStyle w:val="Paragraphedeliste"/>
        <w:numPr>
          <w:ilvl w:val="0"/>
          <w:numId w:val="1"/>
        </w:numPr>
      </w:pPr>
      <w:r>
        <w:t xml:space="preserve">Un blocage alimentaire isolée </w:t>
      </w:r>
    </w:p>
    <w:p w:rsidR="007554C7" w:rsidRDefault="007554C7" w:rsidP="007554C7">
      <w:pPr>
        <w:pStyle w:val="Paragraphedeliste"/>
        <w:numPr>
          <w:ilvl w:val="0"/>
          <w:numId w:val="1"/>
        </w:numPr>
      </w:pPr>
      <w:r>
        <w:t xml:space="preserve">Une </w:t>
      </w:r>
      <w:proofErr w:type="spellStart"/>
      <w:r>
        <w:t>odynophagie</w:t>
      </w:r>
      <w:proofErr w:type="spellEnd"/>
      <w:r>
        <w:t xml:space="preserve"> (douleur à la déglutition)</w:t>
      </w:r>
    </w:p>
    <w:p w:rsidR="007554C7" w:rsidRPr="00EF7CD6" w:rsidRDefault="00EF7CD6" w:rsidP="00EF7CD6">
      <w:pPr>
        <w:pStyle w:val="Paragraphedeliste"/>
        <w:numPr>
          <w:ilvl w:val="0"/>
          <w:numId w:val="2"/>
        </w:numPr>
        <w:rPr>
          <w:b/>
          <w:bCs/>
        </w:rPr>
      </w:pPr>
      <w:r w:rsidRPr="00EF7CD6">
        <w:rPr>
          <w:b/>
          <w:bCs/>
        </w:rPr>
        <w:t xml:space="preserve">Fibroscopie digestive haute </w:t>
      </w:r>
    </w:p>
    <w:p w:rsidR="00EF7CD6" w:rsidRDefault="00EF7CD6" w:rsidP="00EF7CD6">
      <w:pPr>
        <w:pStyle w:val="Paragraphedeliste"/>
        <w:numPr>
          <w:ilvl w:val="0"/>
          <w:numId w:val="1"/>
        </w:numPr>
      </w:pPr>
      <w:r>
        <w:t>Au niveau du 1/3 inférieur :</w:t>
      </w:r>
    </w:p>
    <w:p w:rsidR="00EF7CD6" w:rsidRDefault="00EF7CD6" w:rsidP="00EF7CD6">
      <w:pPr>
        <w:pStyle w:val="Paragraphedeliste"/>
        <w:numPr>
          <w:ilvl w:val="1"/>
          <w:numId w:val="1"/>
        </w:numPr>
      </w:pPr>
      <w:proofErr w:type="spellStart"/>
      <w:r>
        <w:t>Epigastralgies</w:t>
      </w:r>
      <w:proofErr w:type="spellEnd"/>
      <w:r>
        <w:t xml:space="preserve"> </w:t>
      </w:r>
    </w:p>
    <w:p w:rsidR="00EF7CD6" w:rsidRDefault="00EF7CD6" w:rsidP="00EF7CD6">
      <w:pPr>
        <w:pStyle w:val="Paragraphedeliste"/>
        <w:numPr>
          <w:ilvl w:val="1"/>
          <w:numId w:val="1"/>
        </w:numPr>
      </w:pPr>
      <w:r>
        <w:t xml:space="preserve">Eructations bloquées </w:t>
      </w:r>
    </w:p>
    <w:p w:rsidR="00EF7CD6" w:rsidRDefault="00EF7CD6" w:rsidP="00EF7CD6">
      <w:pPr>
        <w:pStyle w:val="Paragraphedeliste"/>
        <w:numPr>
          <w:ilvl w:val="1"/>
          <w:numId w:val="1"/>
        </w:numPr>
      </w:pPr>
      <w:r>
        <w:t xml:space="preserve">Brûlures </w:t>
      </w:r>
      <w:proofErr w:type="spellStart"/>
      <w:r>
        <w:t>rétrosternales</w:t>
      </w:r>
      <w:proofErr w:type="spellEnd"/>
      <w:r>
        <w:t xml:space="preserve"> </w:t>
      </w:r>
    </w:p>
    <w:p w:rsidR="003B52F1" w:rsidRDefault="003B52F1" w:rsidP="004D78F1">
      <w:pPr>
        <w:pStyle w:val="Titre2"/>
      </w:pPr>
      <w:r>
        <w:t>Diagnostic positif (anamnèse + clinique + paraclinique)</w:t>
      </w:r>
    </w:p>
    <w:p w:rsidR="003B52F1" w:rsidRPr="007554C7" w:rsidRDefault="003B52F1" w:rsidP="004D78F1">
      <w:pPr>
        <w:pStyle w:val="Titre3"/>
      </w:pPr>
      <w:r>
        <w:t xml:space="preserve">Beaucoup de patients vus au stade de cancer évoluée </w:t>
      </w:r>
    </w:p>
    <w:p w:rsidR="00206499" w:rsidRPr="00A91C70" w:rsidRDefault="004D78F1" w:rsidP="004D78F1">
      <w:pPr>
        <w:pStyle w:val="Paragraphedeliste"/>
        <w:numPr>
          <w:ilvl w:val="0"/>
          <w:numId w:val="1"/>
        </w:numPr>
        <w:rPr>
          <w:b/>
          <w:bCs/>
        </w:rPr>
      </w:pPr>
      <w:r w:rsidRPr="00A91C70">
        <w:rPr>
          <w:b/>
          <w:bCs/>
        </w:rPr>
        <w:t xml:space="preserve">Signes de cancer évoluée (SC) </w:t>
      </w:r>
    </w:p>
    <w:p w:rsidR="004D78F1" w:rsidRDefault="004D78F1" w:rsidP="004D78F1">
      <w:pPr>
        <w:pStyle w:val="Paragraphedeliste"/>
        <w:numPr>
          <w:ilvl w:val="1"/>
          <w:numId w:val="1"/>
        </w:numPr>
      </w:pPr>
      <w:r>
        <w:t xml:space="preserve">La </w:t>
      </w:r>
      <w:r w:rsidRPr="00A91C70">
        <w:rPr>
          <w:b/>
          <w:bCs/>
          <w:color w:val="C00000"/>
        </w:rPr>
        <w:t>dysphagie</w:t>
      </w:r>
      <w:r>
        <w:t xml:space="preserve"> </w:t>
      </w:r>
      <w:r w:rsidRPr="000403FF">
        <w:rPr>
          <w:rFonts w:ascii="Fairwater Script Light" w:hAnsi="Fairwater Script Light"/>
        </w:rPr>
        <w:t xml:space="preserve">(difficulté/gêne à la déglutition) </w:t>
      </w:r>
      <w:r>
        <w:t>permanente, solide puis pâteuse puis liquide, confinant à l’</w:t>
      </w:r>
      <w:proofErr w:type="spellStart"/>
      <w:r>
        <w:t>aphagie</w:t>
      </w:r>
      <w:proofErr w:type="spellEnd"/>
      <w:r w:rsidRPr="008360BE">
        <w:rPr>
          <w:rFonts w:ascii="Fairwater Script Light" w:hAnsi="Fairwater Script Light"/>
        </w:rPr>
        <w:t xml:space="preserve"> (ne peut plus avaler</w:t>
      </w:r>
      <w:r w:rsidR="000403FF" w:rsidRPr="008360BE">
        <w:rPr>
          <w:rFonts w:ascii="Fairwater Script Light" w:hAnsi="Fairwater Script Light"/>
        </w:rPr>
        <w:t xml:space="preserve">) </w:t>
      </w:r>
      <w:r w:rsidR="000403FF">
        <w:t>+/-</w:t>
      </w:r>
      <w:r w:rsidR="008360BE">
        <w:t> :</w:t>
      </w:r>
    </w:p>
    <w:p w:rsidR="008360BE" w:rsidRPr="00D01A9D" w:rsidRDefault="008360BE" w:rsidP="008360B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proofErr w:type="spellStart"/>
      <w:r w:rsidRPr="00D01A9D">
        <w:rPr>
          <w:b/>
          <w:bCs/>
          <w:i/>
          <w:iCs/>
        </w:rPr>
        <w:t>Hypersialorrhée</w:t>
      </w:r>
      <w:proofErr w:type="spellEnd"/>
      <w:r w:rsidRPr="00D01A9D">
        <w:rPr>
          <w:b/>
          <w:bCs/>
          <w:i/>
          <w:iCs/>
        </w:rPr>
        <w:t xml:space="preserve"> </w:t>
      </w:r>
    </w:p>
    <w:p w:rsidR="008360BE" w:rsidRPr="00D01A9D" w:rsidRDefault="008360BE" w:rsidP="008360BE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D01A9D">
        <w:rPr>
          <w:b/>
          <w:bCs/>
          <w:i/>
          <w:iCs/>
        </w:rPr>
        <w:t xml:space="preserve">Régurgitations </w:t>
      </w:r>
    </w:p>
    <w:p w:rsidR="008360BE" w:rsidRPr="008360BE" w:rsidRDefault="008360BE" w:rsidP="008360BE">
      <w:pPr>
        <w:pStyle w:val="Paragraphedeliste"/>
        <w:numPr>
          <w:ilvl w:val="2"/>
          <w:numId w:val="1"/>
        </w:numPr>
        <w:rPr>
          <w:rFonts w:ascii="Fairwater Script Light" w:hAnsi="Fairwater Script Light"/>
        </w:rPr>
      </w:pPr>
      <w:r w:rsidRPr="00D01A9D">
        <w:rPr>
          <w:b/>
          <w:bCs/>
          <w:i/>
          <w:iCs/>
        </w:rPr>
        <w:t>Fausses routes alimentaires</w:t>
      </w:r>
      <w:r w:rsidRPr="008360BE">
        <w:rPr>
          <w:rFonts w:ascii="Fairwater Script Light" w:hAnsi="Fairwater Script Light"/>
        </w:rPr>
        <w:t xml:space="preserve"> (il y a déjà une fistule entre la lumière et la trachée </w:t>
      </w:r>
      <w:r w:rsidRPr="008360BE">
        <w:rPr>
          <w:rFonts w:ascii="Fairwater Script Light" w:hAnsi="Fairwater Script Light"/>
        </w:rPr>
        <w:sym w:font="Wingdings" w:char="F0E0"/>
      </w:r>
      <w:r w:rsidRPr="008360BE">
        <w:rPr>
          <w:rFonts w:ascii="Fairwater Script Light" w:hAnsi="Fairwater Script Light"/>
        </w:rPr>
        <w:t xml:space="preserve"> évolution avancé  du cancer)</w:t>
      </w:r>
    </w:p>
    <w:p w:rsidR="008360BE" w:rsidRDefault="008360BE" w:rsidP="008360BE">
      <w:pPr>
        <w:pStyle w:val="Paragraphedeliste"/>
        <w:numPr>
          <w:ilvl w:val="1"/>
          <w:numId w:val="1"/>
        </w:numPr>
      </w:pPr>
      <w:r>
        <w:t xml:space="preserve">Si </w:t>
      </w:r>
      <w:r w:rsidR="005D3BAA">
        <w:t xml:space="preserve"> </w:t>
      </w:r>
      <w:r w:rsidR="00D805C0" w:rsidRPr="00D01A9D">
        <w:rPr>
          <w:b/>
          <w:bCs/>
        </w:rPr>
        <w:t xml:space="preserve">douleurs </w:t>
      </w:r>
      <w:r w:rsidR="00470B7C" w:rsidRPr="00D01A9D">
        <w:rPr>
          <w:b/>
          <w:bCs/>
        </w:rPr>
        <w:t>thoracique</w:t>
      </w:r>
      <w:r w:rsidR="00470B7C">
        <w:t xml:space="preserve"> = extension médiastinale </w:t>
      </w:r>
    </w:p>
    <w:p w:rsidR="00470B7C" w:rsidRDefault="00470B7C" w:rsidP="008360BE">
      <w:pPr>
        <w:pStyle w:val="Paragraphedeliste"/>
        <w:numPr>
          <w:ilvl w:val="1"/>
          <w:numId w:val="1"/>
        </w:numPr>
      </w:pPr>
      <w:r w:rsidRPr="00D01A9D">
        <w:rPr>
          <w:b/>
          <w:bCs/>
        </w:rPr>
        <w:t>AEG</w:t>
      </w:r>
      <w:r>
        <w:t xml:space="preserve"> </w:t>
      </w:r>
      <w:r w:rsidR="00D01A9D">
        <w:t>plus</w:t>
      </w:r>
      <w:r>
        <w:t xml:space="preserve"> liées à l’anorexie qu’à la dysphagie </w:t>
      </w:r>
    </w:p>
    <w:p w:rsidR="00470B7C" w:rsidRPr="00D01A9D" w:rsidRDefault="00806B90" w:rsidP="00806B90">
      <w:pPr>
        <w:pStyle w:val="Paragraphedeliste"/>
        <w:numPr>
          <w:ilvl w:val="0"/>
          <w:numId w:val="1"/>
        </w:numPr>
        <w:rPr>
          <w:b/>
          <w:bCs/>
        </w:rPr>
      </w:pPr>
      <w:r w:rsidRPr="00D01A9D">
        <w:rPr>
          <w:b/>
          <w:bCs/>
        </w:rPr>
        <w:t>Signes d’extension :</w:t>
      </w:r>
    </w:p>
    <w:p w:rsidR="00806B90" w:rsidRDefault="00806B90" w:rsidP="00806B90">
      <w:pPr>
        <w:pStyle w:val="Paragraphedeliste"/>
        <w:numPr>
          <w:ilvl w:val="1"/>
          <w:numId w:val="1"/>
        </w:numPr>
      </w:pPr>
      <w:r>
        <w:t>Peuvent être autant des signes d’appel :</w:t>
      </w:r>
    </w:p>
    <w:p w:rsidR="00806B90" w:rsidRDefault="00806B90" w:rsidP="00806B90">
      <w:pPr>
        <w:pStyle w:val="Paragraphedeliste"/>
        <w:numPr>
          <w:ilvl w:val="2"/>
          <w:numId w:val="1"/>
        </w:numPr>
      </w:pPr>
      <w:r w:rsidRPr="00EE55F4">
        <w:rPr>
          <w:b/>
          <w:bCs/>
          <w:i/>
          <w:iCs/>
        </w:rPr>
        <w:t>Dysphonie</w:t>
      </w:r>
      <w:r>
        <w:t xml:space="preserve"> par atteinte </w:t>
      </w:r>
      <w:proofErr w:type="spellStart"/>
      <w:r>
        <w:t>récurentielle</w:t>
      </w:r>
      <w:proofErr w:type="spellEnd"/>
      <w:r>
        <w:t xml:space="preserve"> </w:t>
      </w:r>
    </w:p>
    <w:p w:rsidR="00806B90" w:rsidRDefault="00806B90" w:rsidP="00806B90">
      <w:pPr>
        <w:pStyle w:val="Paragraphedeliste"/>
        <w:numPr>
          <w:ilvl w:val="2"/>
          <w:numId w:val="1"/>
        </w:numPr>
      </w:pPr>
      <w:r w:rsidRPr="00EE55F4">
        <w:rPr>
          <w:b/>
          <w:bCs/>
          <w:i/>
          <w:iCs/>
        </w:rPr>
        <w:t>Toux</w:t>
      </w:r>
      <w:r>
        <w:t xml:space="preserve"> </w:t>
      </w:r>
      <w:r w:rsidR="00F467B0">
        <w:t xml:space="preserve">à la déglutition par fistule </w:t>
      </w:r>
    </w:p>
    <w:p w:rsidR="00F467B0" w:rsidRDefault="00F467B0" w:rsidP="00806B90">
      <w:pPr>
        <w:pStyle w:val="Paragraphedeliste"/>
        <w:numPr>
          <w:ilvl w:val="2"/>
          <w:numId w:val="1"/>
        </w:numPr>
      </w:pPr>
      <w:r w:rsidRPr="00EE55F4">
        <w:rPr>
          <w:b/>
          <w:bCs/>
          <w:i/>
          <w:iCs/>
        </w:rPr>
        <w:t xml:space="preserve">Ganglion de </w:t>
      </w:r>
      <w:proofErr w:type="spellStart"/>
      <w:r w:rsidRPr="00EE55F4">
        <w:rPr>
          <w:b/>
          <w:bCs/>
          <w:i/>
          <w:iCs/>
        </w:rPr>
        <w:t>Troisier</w:t>
      </w:r>
      <w:proofErr w:type="spellEnd"/>
      <w:r>
        <w:t xml:space="preserve"> (ganglion sus claviculaire)</w:t>
      </w:r>
    </w:p>
    <w:p w:rsidR="00F467B0" w:rsidRDefault="00F467B0" w:rsidP="00806B90">
      <w:pPr>
        <w:pStyle w:val="Paragraphedeliste"/>
        <w:numPr>
          <w:ilvl w:val="2"/>
          <w:numId w:val="1"/>
        </w:numPr>
      </w:pPr>
      <w:r w:rsidRPr="00EE55F4">
        <w:rPr>
          <w:b/>
          <w:bCs/>
          <w:i/>
          <w:iCs/>
        </w:rPr>
        <w:t>Hépatomégalie</w:t>
      </w:r>
      <w:r>
        <w:t xml:space="preserve"> métastatique </w:t>
      </w:r>
    </w:p>
    <w:p w:rsidR="00F467B0" w:rsidRPr="00EE55F4" w:rsidRDefault="00F467B0" w:rsidP="00806B90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proofErr w:type="spellStart"/>
      <w:r w:rsidRPr="00EE55F4">
        <w:rPr>
          <w:b/>
          <w:bCs/>
          <w:i/>
          <w:iCs/>
        </w:rPr>
        <w:t>Médiastinite</w:t>
      </w:r>
      <w:proofErr w:type="spellEnd"/>
      <w:r>
        <w:t xml:space="preserve"> ou </w:t>
      </w:r>
      <w:r w:rsidRPr="00EE55F4">
        <w:rPr>
          <w:b/>
          <w:bCs/>
          <w:i/>
          <w:iCs/>
        </w:rPr>
        <w:t xml:space="preserve">pleurésie purulente </w:t>
      </w:r>
    </w:p>
    <w:p w:rsidR="00726135" w:rsidRDefault="00726135" w:rsidP="00726135">
      <w:pPr>
        <w:pStyle w:val="Titre3"/>
      </w:pPr>
      <w:r>
        <w:t>Examen clinique évalue :</w:t>
      </w:r>
    </w:p>
    <w:p w:rsidR="00726135" w:rsidRPr="003C4F8B" w:rsidRDefault="00726135" w:rsidP="00726135">
      <w:pPr>
        <w:pStyle w:val="Paragraphedeliste"/>
        <w:numPr>
          <w:ilvl w:val="0"/>
          <w:numId w:val="1"/>
        </w:numPr>
        <w:rPr>
          <w:b/>
          <w:bCs/>
        </w:rPr>
      </w:pPr>
      <w:r w:rsidRPr="003C4F8B">
        <w:rPr>
          <w:b/>
          <w:bCs/>
        </w:rPr>
        <w:t>La dénutrition :</w:t>
      </w:r>
    </w:p>
    <w:p w:rsidR="00726135" w:rsidRDefault="00726135" w:rsidP="00726135">
      <w:pPr>
        <w:pStyle w:val="Paragraphedeliste"/>
        <w:numPr>
          <w:ilvl w:val="1"/>
          <w:numId w:val="1"/>
        </w:numPr>
      </w:pPr>
      <w:r>
        <w:t>Pourcentage de perte de poids </w:t>
      </w:r>
    </w:p>
    <w:p w:rsidR="00726135" w:rsidRDefault="00726135" w:rsidP="00726135">
      <w:pPr>
        <w:pStyle w:val="Paragraphedeliste"/>
        <w:numPr>
          <w:ilvl w:val="1"/>
          <w:numId w:val="1"/>
        </w:numPr>
      </w:pPr>
      <w:r>
        <w:t xml:space="preserve">Déshydratation </w:t>
      </w:r>
    </w:p>
    <w:p w:rsidR="00726135" w:rsidRDefault="00726135" w:rsidP="00726135">
      <w:pPr>
        <w:pStyle w:val="Paragraphedeliste"/>
        <w:numPr>
          <w:ilvl w:val="1"/>
          <w:numId w:val="1"/>
        </w:numPr>
      </w:pPr>
      <w:r>
        <w:t xml:space="preserve">Pli cutané </w:t>
      </w:r>
    </w:p>
    <w:p w:rsidR="00726135" w:rsidRPr="003C4F8B" w:rsidRDefault="00726135" w:rsidP="00726135">
      <w:pPr>
        <w:pStyle w:val="Paragraphedeliste"/>
        <w:numPr>
          <w:ilvl w:val="0"/>
          <w:numId w:val="1"/>
        </w:numPr>
        <w:rPr>
          <w:b/>
          <w:bCs/>
        </w:rPr>
      </w:pPr>
      <w:r w:rsidRPr="003C4F8B">
        <w:rPr>
          <w:b/>
          <w:bCs/>
        </w:rPr>
        <w:t>Recherche une extension :</w:t>
      </w:r>
    </w:p>
    <w:p w:rsidR="00726135" w:rsidRDefault="00726135" w:rsidP="00726135">
      <w:pPr>
        <w:pStyle w:val="Paragraphedeliste"/>
        <w:numPr>
          <w:ilvl w:val="1"/>
          <w:numId w:val="1"/>
        </w:numPr>
      </w:pPr>
      <w:r>
        <w:t>Palpation des creux sus-claviculaire</w:t>
      </w:r>
    </w:p>
    <w:p w:rsidR="003C4F8B" w:rsidRDefault="003C4F8B" w:rsidP="00726135">
      <w:pPr>
        <w:pStyle w:val="Paragraphedeliste"/>
        <w:numPr>
          <w:ilvl w:val="1"/>
          <w:numId w:val="1"/>
        </w:numPr>
      </w:pPr>
      <w:r>
        <w:t>Palpation de la région cœliaque</w:t>
      </w:r>
    </w:p>
    <w:p w:rsidR="003C4F8B" w:rsidRDefault="003C4F8B" w:rsidP="003C4F8B">
      <w:pPr>
        <w:pStyle w:val="Paragraphedeliste"/>
        <w:numPr>
          <w:ilvl w:val="0"/>
          <w:numId w:val="1"/>
        </w:numPr>
      </w:pPr>
      <w:r>
        <w:t xml:space="preserve">Dépiste une </w:t>
      </w:r>
      <w:r w:rsidRPr="00EE55F4">
        <w:rPr>
          <w:b/>
          <w:bCs/>
        </w:rPr>
        <w:t xml:space="preserve">pathologie associé  </w:t>
      </w:r>
    </w:p>
    <w:p w:rsidR="00055573" w:rsidRDefault="00055573" w:rsidP="00055573">
      <w:pPr>
        <w:pStyle w:val="Titre1"/>
      </w:pPr>
      <w:r>
        <w:t>Examen complémentaire :</w:t>
      </w:r>
    </w:p>
    <w:p w:rsidR="00055573" w:rsidRDefault="00055573" w:rsidP="00055573">
      <w:pPr>
        <w:pStyle w:val="Titre2"/>
      </w:pPr>
      <w:r>
        <w:t>Endoscopie + biopsie :</w:t>
      </w:r>
    </w:p>
    <w:p w:rsidR="00055573" w:rsidRPr="00EE55F4" w:rsidRDefault="00055573" w:rsidP="00055573">
      <w:pPr>
        <w:pStyle w:val="Paragraphedeliste"/>
        <w:numPr>
          <w:ilvl w:val="0"/>
          <w:numId w:val="1"/>
        </w:numPr>
        <w:rPr>
          <w:b/>
          <w:bCs/>
        </w:rPr>
      </w:pPr>
      <w:r w:rsidRPr="00EE55F4">
        <w:rPr>
          <w:b/>
          <w:bCs/>
        </w:rPr>
        <w:t>Examens de</w:t>
      </w:r>
      <w:r w:rsidRPr="00260D78">
        <w:rPr>
          <w:b/>
          <w:bCs/>
          <w:color w:val="00843B" w:themeColor="accent1"/>
        </w:rPr>
        <w:t xml:space="preserve"> 1</w:t>
      </w:r>
      <w:r w:rsidRPr="00260D78">
        <w:rPr>
          <w:b/>
          <w:bCs/>
          <w:color w:val="00843B" w:themeColor="accent1"/>
          <w:vertAlign w:val="superscript"/>
        </w:rPr>
        <w:t>ère</w:t>
      </w:r>
      <w:r w:rsidRPr="00260D78">
        <w:rPr>
          <w:b/>
          <w:bCs/>
          <w:color w:val="00843B" w:themeColor="accent1"/>
        </w:rPr>
        <w:t xml:space="preserve"> intention</w:t>
      </w:r>
      <w:r w:rsidRPr="00EE55F4">
        <w:rPr>
          <w:b/>
          <w:bCs/>
        </w:rPr>
        <w:t xml:space="preserve"> (examen radiologique en complément)</w:t>
      </w:r>
    </w:p>
    <w:p w:rsidR="00055573" w:rsidRDefault="00055573" w:rsidP="00417F8D">
      <w:pPr>
        <w:pStyle w:val="Titre3"/>
      </w:pPr>
      <w:r>
        <w:lastRenderedPageBreak/>
        <w:t>Endoscopie ou fibroscopie digestive haute :</w:t>
      </w:r>
    </w:p>
    <w:p w:rsidR="00055573" w:rsidRDefault="00417F8D" w:rsidP="00055573">
      <w:pPr>
        <w:pStyle w:val="Paragraphedeliste"/>
        <w:numPr>
          <w:ilvl w:val="0"/>
          <w:numId w:val="1"/>
        </w:numPr>
      </w:pPr>
      <w:r>
        <w:t xml:space="preserve">Apprécie la distance du pôle supérieur du cancer </w:t>
      </w:r>
    </w:p>
    <w:p w:rsidR="00417F8D" w:rsidRDefault="00417F8D" w:rsidP="00055573">
      <w:pPr>
        <w:pStyle w:val="Paragraphedeliste"/>
        <w:numPr>
          <w:ilvl w:val="0"/>
          <w:numId w:val="1"/>
        </w:numPr>
      </w:pPr>
      <w:r>
        <w:t xml:space="preserve">Le caractère circulaire ou non </w:t>
      </w:r>
    </w:p>
    <w:p w:rsidR="00417F8D" w:rsidRDefault="00417F8D" w:rsidP="00055573">
      <w:pPr>
        <w:pStyle w:val="Paragraphedeliste"/>
        <w:numPr>
          <w:ilvl w:val="0"/>
          <w:numId w:val="1"/>
        </w:numPr>
      </w:pPr>
      <w:r>
        <w:t>La longueur  de la tumeur quand elle est franchissable :</w:t>
      </w:r>
    </w:p>
    <w:p w:rsidR="00417F8D" w:rsidRDefault="00417F8D" w:rsidP="00055573">
      <w:pPr>
        <w:pStyle w:val="Paragraphedeliste"/>
        <w:numPr>
          <w:ilvl w:val="0"/>
          <w:numId w:val="1"/>
        </w:numPr>
      </w:pPr>
      <w:r>
        <w:t xml:space="preserve">L’examen duodénal complet </w:t>
      </w:r>
    </w:p>
    <w:p w:rsidR="00417F8D" w:rsidRDefault="008B65F0" w:rsidP="00055573">
      <w:pPr>
        <w:pStyle w:val="Paragraphedeliste"/>
        <w:numPr>
          <w:ilvl w:val="0"/>
          <w:numId w:val="1"/>
        </w:numPr>
      </w:pPr>
      <w:r w:rsidRPr="00F8346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Emoji" w16se:char="26D4"/>
          </mc:Choice>
          <mc:Fallback>
            <w:t>⛔</w:t>
          </mc:Fallback>
        </mc:AlternateContent>
      </w:r>
      <w:r w:rsidR="00417F8D" w:rsidRPr="00F8346E">
        <w:rPr>
          <w:b/>
          <w:bCs/>
        </w:rPr>
        <w:t xml:space="preserve">Attention </w:t>
      </w:r>
      <w:r w:rsidR="00307741" w:rsidRPr="00F8346E">
        <w:rPr>
          <w:b/>
          <w:bCs/>
        </w:rPr>
        <w:t xml:space="preserve">aux formes intra-épithéliales </w:t>
      </w:r>
      <w:r w:rsidR="00307741">
        <w:t xml:space="preserve">ou </w:t>
      </w:r>
      <w:r w:rsidR="00307741" w:rsidRPr="00F8346E">
        <w:rPr>
          <w:b/>
          <w:bCs/>
        </w:rPr>
        <w:t>superficielle</w:t>
      </w:r>
      <w:r w:rsidR="00307741">
        <w:t xml:space="preserve"> </w:t>
      </w:r>
    </w:p>
    <w:p w:rsidR="00307741" w:rsidRDefault="00307741" w:rsidP="00307741">
      <w:pPr>
        <w:pStyle w:val="Paragraphedeliste"/>
        <w:numPr>
          <w:ilvl w:val="1"/>
          <w:numId w:val="1"/>
        </w:numPr>
      </w:pPr>
      <w:r>
        <w:t xml:space="preserve">Aspect verruqueux </w:t>
      </w:r>
    </w:p>
    <w:p w:rsidR="00307741" w:rsidRDefault="00307741" w:rsidP="00307741">
      <w:pPr>
        <w:pStyle w:val="Paragraphedeliste"/>
        <w:numPr>
          <w:ilvl w:val="1"/>
          <w:numId w:val="1"/>
        </w:numPr>
      </w:pPr>
      <w:r>
        <w:t>Zone érosive</w:t>
      </w:r>
    </w:p>
    <w:p w:rsidR="00307741" w:rsidRDefault="00307741" w:rsidP="00307741">
      <w:pPr>
        <w:pStyle w:val="Paragraphedeliste"/>
        <w:numPr>
          <w:ilvl w:val="1"/>
          <w:numId w:val="1"/>
        </w:numPr>
      </w:pPr>
      <w:r>
        <w:t xml:space="preserve">Plage </w:t>
      </w:r>
      <w:proofErr w:type="spellStart"/>
      <w:r w:rsidR="00F8346E">
        <w:t>dyschromique</w:t>
      </w:r>
      <w:proofErr w:type="spellEnd"/>
      <w:r>
        <w:t xml:space="preserve"> </w:t>
      </w:r>
    </w:p>
    <w:p w:rsidR="00E33275" w:rsidRDefault="00F8346E" w:rsidP="00307741">
      <w:pPr>
        <w:pStyle w:val="Paragraphedeliste"/>
        <w:numPr>
          <w:ilvl w:val="1"/>
          <w:numId w:val="1"/>
        </w:numPr>
      </w:pPr>
      <w:r>
        <w:t>Œsophagite</w:t>
      </w:r>
      <w:r w:rsidR="00E33275">
        <w:t xml:space="preserve"> suspendue </w:t>
      </w:r>
    </w:p>
    <w:p w:rsidR="00E33275" w:rsidRDefault="00E33275" w:rsidP="00E33275">
      <w:pPr>
        <w:pStyle w:val="Titre3"/>
      </w:pPr>
      <w:r>
        <w:t>Biopsie :</w:t>
      </w:r>
    </w:p>
    <w:p w:rsidR="00E33275" w:rsidRDefault="00E33275" w:rsidP="00E33275">
      <w:pPr>
        <w:pStyle w:val="Paragraphedeliste"/>
        <w:numPr>
          <w:ilvl w:val="0"/>
          <w:numId w:val="1"/>
        </w:numPr>
      </w:pPr>
      <w:r>
        <w:t xml:space="preserve">Faites en plusieurs points </w:t>
      </w:r>
    </w:p>
    <w:p w:rsidR="00E33275" w:rsidRDefault="00E33275" w:rsidP="00E33275">
      <w:pPr>
        <w:pStyle w:val="Paragraphedeliste"/>
        <w:numPr>
          <w:ilvl w:val="0"/>
          <w:numId w:val="1"/>
        </w:numPr>
      </w:pPr>
      <w:r>
        <w:t>Type histologique (</w:t>
      </w:r>
      <w:r w:rsidR="00C37B70">
        <w:t>épidermoïde +++/glandulaire)</w:t>
      </w:r>
    </w:p>
    <w:p w:rsidR="00C37B70" w:rsidRDefault="00C37B70" w:rsidP="00E33275">
      <w:pPr>
        <w:pStyle w:val="Paragraphedeliste"/>
        <w:numPr>
          <w:ilvl w:val="0"/>
          <w:numId w:val="1"/>
        </w:numPr>
      </w:pPr>
      <w:r>
        <w:t>Degré de différenciation</w:t>
      </w:r>
    </w:p>
    <w:p w:rsidR="00C37B70" w:rsidRDefault="00C37B70" w:rsidP="00E33275">
      <w:pPr>
        <w:pStyle w:val="Paragraphedeliste"/>
        <w:numPr>
          <w:ilvl w:val="0"/>
          <w:numId w:val="1"/>
        </w:numPr>
      </w:pPr>
      <w:r>
        <w:t xml:space="preserve">Peuvent être guidées par les colorants vitaux (bleu de Toluidine, </w:t>
      </w:r>
      <w:proofErr w:type="spellStart"/>
      <w:r>
        <w:t>Lugol</w:t>
      </w:r>
      <w:proofErr w:type="spellEnd"/>
      <w:r>
        <w:t xml:space="preserve">) pour les lésions superficielles multifocales </w:t>
      </w:r>
    </w:p>
    <w:p w:rsidR="00C37B70" w:rsidRDefault="00C37B70" w:rsidP="00C37B70">
      <w:pPr>
        <w:pStyle w:val="Titre3"/>
      </w:pPr>
      <w:r>
        <w:t xml:space="preserve">Transit </w:t>
      </w:r>
      <w:r w:rsidR="002B40F7">
        <w:t>œsophagien</w:t>
      </w:r>
      <w:r>
        <w:t> :</w:t>
      </w:r>
    </w:p>
    <w:p w:rsidR="002B40F7" w:rsidRDefault="002B40F7" w:rsidP="002B40F7">
      <w:pPr>
        <w:pStyle w:val="Paragraphedeliste"/>
        <w:numPr>
          <w:ilvl w:val="0"/>
          <w:numId w:val="1"/>
        </w:numPr>
      </w:pPr>
      <w:r>
        <w:t xml:space="preserve">En complément de l’endoscopie </w:t>
      </w:r>
    </w:p>
    <w:p w:rsidR="002B40F7" w:rsidRDefault="002B40F7" w:rsidP="002B40F7">
      <w:pPr>
        <w:pStyle w:val="Paragraphedeliste"/>
        <w:numPr>
          <w:ilvl w:val="0"/>
          <w:numId w:val="1"/>
        </w:numPr>
      </w:pPr>
      <w:r>
        <w:t xml:space="preserve">Situer la topographie de la lésion </w:t>
      </w:r>
    </w:p>
    <w:p w:rsidR="002B40F7" w:rsidRDefault="002B40F7" w:rsidP="002B40F7">
      <w:pPr>
        <w:pStyle w:val="Paragraphedeliste"/>
        <w:numPr>
          <w:ilvl w:val="0"/>
          <w:numId w:val="1"/>
        </w:numPr>
      </w:pPr>
      <w:r>
        <w:t xml:space="preserve">Déterminer la hauteur de la tumeur si non franchissable  </w:t>
      </w:r>
    </w:p>
    <w:p w:rsidR="002B40F7" w:rsidRDefault="002B40F7" w:rsidP="002B40F7">
      <w:pPr>
        <w:pStyle w:val="Paragraphedeliste"/>
        <w:numPr>
          <w:ilvl w:val="0"/>
          <w:numId w:val="1"/>
        </w:numPr>
      </w:pPr>
      <w:r>
        <w:t>Si tumeur localement évoluée :</w:t>
      </w:r>
    </w:p>
    <w:p w:rsidR="002B40F7" w:rsidRDefault="00F11919" w:rsidP="002B40F7">
      <w:pPr>
        <w:pStyle w:val="Paragraphedeliste"/>
        <w:numPr>
          <w:ilvl w:val="1"/>
          <w:numId w:val="1"/>
        </w:numPr>
      </w:pPr>
      <w:r>
        <w:t xml:space="preserve">Sténose désaxée avec angulation </w:t>
      </w:r>
    </w:p>
    <w:p w:rsidR="00F11919" w:rsidRDefault="00F11919" w:rsidP="002B40F7">
      <w:pPr>
        <w:pStyle w:val="Paragraphedeliste"/>
        <w:numPr>
          <w:ilvl w:val="1"/>
          <w:numId w:val="1"/>
        </w:numPr>
      </w:pPr>
      <w:r>
        <w:t xml:space="preserve">Fistule médiastinale borgne ou en communication </w:t>
      </w:r>
    </w:p>
    <w:p w:rsidR="00F11919" w:rsidRDefault="00F11919" w:rsidP="00F11919">
      <w:pPr>
        <w:pStyle w:val="Paragraphedeliste"/>
        <w:numPr>
          <w:ilvl w:val="1"/>
          <w:numId w:val="1"/>
        </w:numPr>
      </w:pPr>
      <w:r>
        <w:t xml:space="preserve">Lacune </w:t>
      </w:r>
    </w:p>
    <w:p w:rsidR="00F11919" w:rsidRDefault="00F11919" w:rsidP="00F11919">
      <w:pPr>
        <w:pStyle w:val="Paragraphedeliste"/>
        <w:numPr>
          <w:ilvl w:val="1"/>
          <w:numId w:val="1"/>
        </w:numPr>
      </w:pPr>
      <w:r>
        <w:t xml:space="preserve">Image en Niche </w:t>
      </w:r>
    </w:p>
    <w:p w:rsidR="00F11919" w:rsidRDefault="00F11919" w:rsidP="00F11919">
      <w:pPr>
        <w:pStyle w:val="Titre2"/>
      </w:pPr>
      <w:r>
        <w:t>Examen d’extension :</w:t>
      </w:r>
    </w:p>
    <w:p w:rsidR="00557BE4" w:rsidRDefault="00557BE4" w:rsidP="00557BE4">
      <w:pPr>
        <w:pStyle w:val="Paragraphedeliste"/>
        <w:numPr>
          <w:ilvl w:val="0"/>
          <w:numId w:val="1"/>
        </w:numPr>
      </w:pPr>
      <w:r>
        <w:t xml:space="preserve">Comportent des examens de base, pouvant être suffisants en cas de tumeur localement dépassée </w:t>
      </w:r>
      <w:r w:rsidR="00D503A0">
        <w:t xml:space="preserve">et métastatique, et des examens (scanner, </w:t>
      </w:r>
      <w:proofErr w:type="spellStart"/>
      <w:r w:rsidR="00D503A0">
        <w:t>échoendoscopie</w:t>
      </w:r>
      <w:proofErr w:type="spellEnd"/>
      <w:r w:rsidR="00D503A0">
        <w:t xml:space="preserve">) destinés à préciser le stade tumorale TNM en vue d’un traitement curatif </w:t>
      </w:r>
    </w:p>
    <w:p w:rsidR="00D503A0" w:rsidRDefault="00D503A0" w:rsidP="00D503A0">
      <w:pPr>
        <w:pStyle w:val="Titre3"/>
      </w:pPr>
      <w:r>
        <w:t>Examens de base :</w:t>
      </w:r>
    </w:p>
    <w:p w:rsidR="005D63C7" w:rsidRDefault="005D63C7" w:rsidP="005D63C7">
      <w:pPr>
        <w:pStyle w:val="Paragraphedeliste"/>
        <w:numPr>
          <w:ilvl w:val="0"/>
          <w:numId w:val="1"/>
        </w:numPr>
      </w:pPr>
      <w:r>
        <w:t xml:space="preserve">Radiographie pulmonaire </w:t>
      </w:r>
    </w:p>
    <w:p w:rsidR="005D63C7" w:rsidRDefault="005D63C7" w:rsidP="005D63C7">
      <w:pPr>
        <w:pStyle w:val="Paragraphedeliste"/>
        <w:numPr>
          <w:ilvl w:val="0"/>
          <w:numId w:val="1"/>
        </w:numPr>
      </w:pPr>
      <w:r>
        <w:t xml:space="preserve">Examens ORL </w:t>
      </w:r>
    </w:p>
    <w:p w:rsidR="005D63C7" w:rsidRDefault="005D63C7" w:rsidP="005D63C7">
      <w:pPr>
        <w:pStyle w:val="Paragraphedeliste"/>
        <w:numPr>
          <w:ilvl w:val="0"/>
          <w:numId w:val="1"/>
        </w:numPr>
      </w:pPr>
      <w:r>
        <w:t xml:space="preserve">Fibroscopie </w:t>
      </w:r>
      <w:proofErr w:type="spellStart"/>
      <w:r>
        <w:t>trachéo</w:t>
      </w:r>
      <w:proofErr w:type="spellEnd"/>
      <w:r>
        <w:t xml:space="preserve">-bronchique </w:t>
      </w:r>
    </w:p>
    <w:p w:rsidR="00034DBC" w:rsidRDefault="00034DBC" w:rsidP="00034DBC">
      <w:pPr>
        <w:pStyle w:val="Titre3"/>
      </w:pPr>
      <w:r>
        <w:t>Examens complémentaires de classification :</w:t>
      </w:r>
    </w:p>
    <w:p w:rsidR="00034DBC" w:rsidRDefault="00034DBC" w:rsidP="00034DBC">
      <w:pPr>
        <w:pStyle w:val="Paragraphedeliste"/>
        <w:numPr>
          <w:ilvl w:val="0"/>
          <w:numId w:val="1"/>
        </w:numPr>
      </w:pPr>
      <w:r>
        <w:t>TDM</w:t>
      </w:r>
    </w:p>
    <w:p w:rsidR="00034DBC" w:rsidRDefault="00034DBC" w:rsidP="00034DBC">
      <w:pPr>
        <w:pStyle w:val="Paragraphedeliste"/>
        <w:numPr>
          <w:ilvl w:val="0"/>
          <w:numId w:val="1"/>
        </w:numPr>
      </w:pPr>
      <w:r>
        <w:t>Echo</w:t>
      </w:r>
      <w:r w:rsidR="007F5607">
        <w:t>-</w:t>
      </w:r>
      <w:r>
        <w:t xml:space="preserve">endoscopie </w:t>
      </w:r>
    </w:p>
    <w:p w:rsidR="00034DBC" w:rsidRDefault="007F5607" w:rsidP="00034DBC">
      <w:pPr>
        <w:pStyle w:val="Paragraphedeliste"/>
        <w:numPr>
          <w:ilvl w:val="0"/>
          <w:numId w:val="1"/>
        </w:numPr>
      </w:pPr>
      <w:r>
        <w:t xml:space="preserve">L’association des 2 </w:t>
      </w:r>
      <w:r>
        <w:sym w:font="Wingdings" w:char="F0E0"/>
      </w:r>
      <w:r>
        <w:t xml:space="preserve"> définition avec précision proche de 80% le stade TNM, indispensable au choix du traitement </w:t>
      </w:r>
    </w:p>
    <w:p w:rsidR="007F5607" w:rsidRDefault="007F5607" w:rsidP="007F5607">
      <w:pPr>
        <w:pStyle w:val="Titre1"/>
      </w:pPr>
      <w:r>
        <w:lastRenderedPageBreak/>
        <w:t>Diagnostic différentiel :</w:t>
      </w:r>
    </w:p>
    <w:p w:rsidR="007F5607" w:rsidRDefault="002270AE" w:rsidP="002270AE">
      <w:pPr>
        <w:pStyle w:val="Paragraphedeliste"/>
        <w:numPr>
          <w:ilvl w:val="0"/>
          <w:numId w:val="1"/>
        </w:numPr>
      </w:pPr>
      <w:r w:rsidRPr="00B50797">
        <w:rPr>
          <w:b/>
          <w:bCs/>
        </w:rPr>
        <w:t xml:space="preserve">Les biopsies </w:t>
      </w:r>
      <w:r w:rsidRPr="00B50797">
        <w:rPr>
          <w:b/>
          <w:bCs/>
        </w:rPr>
        <w:sym w:font="Wingdings" w:char="F0E0"/>
      </w:r>
      <w:r>
        <w:t xml:space="preserve"> diagnostic dans 95% </w:t>
      </w:r>
    </w:p>
    <w:p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Papillome </w:t>
      </w:r>
    </w:p>
    <w:p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Polype </w:t>
      </w:r>
      <w:proofErr w:type="spellStart"/>
      <w:r>
        <w:t>fibro</w:t>
      </w:r>
      <w:proofErr w:type="spellEnd"/>
      <w:r>
        <w:t xml:space="preserve">-vasculaire </w:t>
      </w:r>
    </w:p>
    <w:p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Tumeur à cellule granuleuse </w:t>
      </w:r>
    </w:p>
    <w:p w:rsidR="002270AE" w:rsidRDefault="002270AE" w:rsidP="002270AE">
      <w:pPr>
        <w:pStyle w:val="Paragraphedeliste"/>
        <w:numPr>
          <w:ilvl w:val="1"/>
          <w:numId w:val="1"/>
        </w:numPr>
      </w:pPr>
      <w:r>
        <w:t xml:space="preserve">Léiomyome </w:t>
      </w:r>
    </w:p>
    <w:p w:rsidR="002270AE" w:rsidRDefault="002270AE" w:rsidP="002270AE">
      <w:pPr>
        <w:pStyle w:val="Paragraphedeliste"/>
        <w:numPr>
          <w:ilvl w:val="0"/>
          <w:numId w:val="1"/>
        </w:numPr>
      </w:pPr>
      <w:r>
        <w:t>Des difficultés peuvent persister en cas de sténose serrée en particulier au niveau du 1/3 inférieur (sténose peptique), ou en cas de dysplasie au sein de l’</w:t>
      </w:r>
      <w:r w:rsidR="00B50797">
        <w:t>œsophag</w:t>
      </w:r>
      <w:r>
        <w:t xml:space="preserve">ite </w:t>
      </w:r>
      <w:r w:rsidR="00E62821">
        <w:t>,</w:t>
      </w:r>
      <w:r w:rsidR="00E62821">
        <w:sym w:font="Wingdings" w:char="F0E0"/>
      </w:r>
      <w:r w:rsidR="00E62821">
        <w:t xml:space="preserve"> répéter l’examen </w:t>
      </w:r>
    </w:p>
    <w:p w:rsidR="00E62821" w:rsidRDefault="00E62821" w:rsidP="00E62821">
      <w:pPr>
        <w:pStyle w:val="Titre1"/>
      </w:pPr>
      <w:r>
        <w:t>Traitement :</w:t>
      </w:r>
    </w:p>
    <w:p w:rsidR="00E62821" w:rsidRDefault="00E62821" w:rsidP="00E62821">
      <w:pPr>
        <w:pStyle w:val="Titre2"/>
      </w:pPr>
      <w:r>
        <w:t>Buts :</w:t>
      </w:r>
    </w:p>
    <w:p w:rsidR="00E62821" w:rsidRPr="00B50797" w:rsidRDefault="001358E5" w:rsidP="001358E5">
      <w:pPr>
        <w:pStyle w:val="Paragraphedeliste"/>
        <w:numPr>
          <w:ilvl w:val="0"/>
          <w:numId w:val="1"/>
        </w:numPr>
        <w:rPr>
          <w:b/>
          <w:bCs/>
        </w:rPr>
      </w:pPr>
      <w:r w:rsidRPr="00B50797">
        <w:rPr>
          <w:b/>
          <w:bCs/>
        </w:rPr>
        <w:t>Les méthodes à visée curative :</w:t>
      </w:r>
    </w:p>
    <w:p w:rsidR="001358E5" w:rsidRDefault="001358E5" w:rsidP="001358E5">
      <w:pPr>
        <w:pStyle w:val="Paragraphedeliste"/>
        <w:numPr>
          <w:ilvl w:val="1"/>
          <w:numId w:val="1"/>
        </w:numPr>
      </w:pPr>
      <w:r>
        <w:t xml:space="preserve">Réservées aux formes limités de la maladie </w:t>
      </w:r>
    </w:p>
    <w:p w:rsidR="001358E5" w:rsidRDefault="001358E5" w:rsidP="001358E5">
      <w:pPr>
        <w:pStyle w:val="Paragraphedeliste"/>
        <w:numPr>
          <w:ilvl w:val="1"/>
          <w:numId w:val="1"/>
        </w:numPr>
      </w:pPr>
      <w:r>
        <w:t>= Chirurgie (stade 1 et 2)</w:t>
      </w:r>
    </w:p>
    <w:p w:rsidR="001358E5" w:rsidRPr="00B50797" w:rsidRDefault="001358E5" w:rsidP="001358E5">
      <w:pPr>
        <w:pStyle w:val="Paragraphedeliste"/>
        <w:numPr>
          <w:ilvl w:val="0"/>
          <w:numId w:val="1"/>
        </w:numPr>
        <w:rPr>
          <w:b/>
          <w:bCs/>
        </w:rPr>
      </w:pPr>
      <w:r w:rsidRPr="00B50797">
        <w:rPr>
          <w:b/>
          <w:bCs/>
        </w:rPr>
        <w:t>Les méthodes à visée palliative :</w:t>
      </w:r>
    </w:p>
    <w:p w:rsidR="001358E5" w:rsidRDefault="001358E5" w:rsidP="001358E5">
      <w:pPr>
        <w:pStyle w:val="Paragraphedeliste"/>
        <w:numPr>
          <w:ilvl w:val="1"/>
          <w:numId w:val="1"/>
        </w:numPr>
      </w:pPr>
      <w:r>
        <w:t xml:space="preserve">Tumeurs dépassées (stade 3 et 4) </w:t>
      </w:r>
    </w:p>
    <w:p w:rsidR="001358E5" w:rsidRDefault="0065755C" w:rsidP="001358E5">
      <w:pPr>
        <w:pStyle w:val="Paragraphedeliste"/>
        <w:numPr>
          <w:ilvl w:val="1"/>
          <w:numId w:val="1"/>
        </w:numPr>
      </w:pPr>
      <w:r>
        <w:t xml:space="preserve">Restaurer le confort alimentaire </w:t>
      </w:r>
    </w:p>
    <w:p w:rsidR="0065755C" w:rsidRDefault="0065755C" w:rsidP="001358E5">
      <w:pPr>
        <w:pStyle w:val="Paragraphedeliste"/>
        <w:numPr>
          <w:ilvl w:val="1"/>
          <w:numId w:val="1"/>
        </w:numPr>
      </w:pPr>
      <w:r>
        <w:t xml:space="preserve">Par </w:t>
      </w:r>
      <w:r w:rsidR="00EF1A0D">
        <w:t>désobstruction</w:t>
      </w:r>
      <w:r>
        <w:t xml:space="preserve"> endoscopique, </w:t>
      </w:r>
      <w:proofErr w:type="spellStart"/>
      <w:r>
        <w:t>endoprothèse</w:t>
      </w:r>
      <w:proofErr w:type="spellEnd"/>
      <w:r>
        <w:t xml:space="preserve">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132"/>
        <w:gridCol w:w="3132"/>
      </w:tblGrid>
      <w:tr w:rsidR="008C70F6" w:rsidTr="008C70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8C70F6" w:rsidRDefault="008C70F6" w:rsidP="008C70F6">
            <w:pPr>
              <w:jc w:val="center"/>
            </w:pPr>
            <w:r>
              <w:t xml:space="preserve">Stade </w:t>
            </w:r>
          </w:p>
        </w:tc>
        <w:tc>
          <w:tcPr>
            <w:tcW w:w="3132" w:type="dxa"/>
          </w:tcPr>
          <w:p w:rsidR="008C70F6" w:rsidRPr="008C70F6" w:rsidRDefault="008C70F6" w:rsidP="008C70F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Description</w:t>
            </w:r>
          </w:p>
        </w:tc>
      </w:tr>
      <w:tr w:rsidR="008C70F6" w:rsidTr="008C7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8C70F6" w:rsidRDefault="008C70F6" w:rsidP="0065755C">
            <w:r>
              <w:t>Stade 1</w:t>
            </w:r>
          </w:p>
        </w:tc>
        <w:tc>
          <w:tcPr>
            <w:tcW w:w="3132" w:type="dxa"/>
          </w:tcPr>
          <w:p w:rsidR="008C70F6" w:rsidRDefault="008C70F6" w:rsidP="00657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Strictement pariétal muqueuse et sous muqueuse </w:t>
            </w:r>
          </w:p>
        </w:tc>
      </w:tr>
      <w:tr w:rsidR="008C70F6" w:rsidTr="008C7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8C70F6" w:rsidRDefault="008C70F6" w:rsidP="0065755C">
            <w:r>
              <w:t xml:space="preserve">Stade 2 </w:t>
            </w:r>
          </w:p>
        </w:tc>
        <w:tc>
          <w:tcPr>
            <w:tcW w:w="3132" w:type="dxa"/>
          </w:tcPr>
          <w:p w:rsidR="008C70F6" w:rsidRDefault="008C70F6" w:rsidP="006575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Atteinte jusqu’à la musculeuse </w:t>
            </w:r>
          </w:p>
        </w:tc>
      </w:tr>
      <w:tr w:rsidR="008C70F6" w:rsidTr="008C7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8C70F6" w:rsidRDefault="008C70F6" w:rsidP="0065755C">
            <w:r>
              <w:t xml:space="preserve">Stade 3 </w:t>
            </w:r>
          </w:p>
        </w:tc>
        <w:tc>
          <w:tcPr>
            <w:tcW w:w="3132" w:type="dxa"/>
          </w:tcPr>
          <w:p w:rsidR="008C70F6" w:rsidRDefault="008C70F6" w:rsidP="006575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Lésion avec envahissement ganglionnaire de voisinage ou atteinte de l’adventice ou au-delà </w:t>
            </w:r>
          </w:p>
        </w:tc>
      </w:tr>
      <w:tr w:rsidR="008C70F6" w:rsidTr="008C70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8C70F6" w:rsidRDefault="008C70F6" w:rsidP="0065755C">
            <w:r>
              <w:t xml:space="preserve">Stade 4 </w:t>
            </w:r>
          </w:p>
        </w:tc>
        <w:tc>
          <w:tcPr>
            <w:tcW w:w="3132" w:type="dxa"/>
          </w:tcPr>
          <w:p w:rsidR="008C70F6" w:rsidRDefault="008C70F6" w:rsidP="006575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Cancer envahissant d’autre partie de l’organisme</w:t>
            </w:r>
          </w:p>
        </w:tc>
      </w:tr>
    </w:tbl>
    <w:p w:rsidR="0065755C" w:rsidRDefault="0065755C" w:rsidP="0065755C"/>
    <w:p w:rsidR="00B7027A" w:rsidRDefault="00B7027A" w:rsidP="00B7027A">
      <w:pPr>
        <w:pStyle w:val="Titre2"/>
      </w:pPr>
      <w:r>
        <w:t xml:space="preserve">Moyens </w:t>
      </w:r>
    </w:p>
    <w:p w:rsidR="00B7027A" w:rsidRDefault="00B7027A" w:rsidP="009F04A6">
      <w:pPr>
        <w:pStyle w:val="Titre3"/>
      </w:pPr>
      <w:r>
        <w:t xml:space="preserve">Traitement curatif : </w:t>
      </w:r>
      <w:proofErr w:type="spellStart"/>
      <w:r>
        <w:t>mucosectomie</w:t>
      </w:r>
      <w:proofErr w:type="spellEnd"/>
      <w:r>
        <w:t xml:space="preserve"> </w:t>
      </w:r>
    </w:p>
    <w:p w:rsidR="009F04A6" w:rsidRDefault="009F04A6" w:rsidP="009F04A6">
      <w:pPr>
        <w:pStyle w:val="Paragraphedeliste"/>
        <w:numPr>
          <w:ilvl w:val="0"/>
          <w:numId w:val="1"/>
        </w:numPr>
      </w:pPr>
      <w:r w:rsidRPr="00EF1A0D">
        <w:rPr>
          <w:b/>
          <w:bCs/>
        </w:rPr>
        <w:t xml:space="preserve">Indication : </w:t>
      </w:r>
      <w:r>
        <w:t xml:space="preserve">cancer superficiel de l’œsophage = envahissement de la muqueuse ou la sous-muqueuse et respectant la couche musculaire </w:t>
      </w:r>
    </w:p>
    <w:p w:rsidR="009F04A6" w:rsidRDefault="009F04A6" w:rsidP="009F04A6">
      <w:pPr>
        <w:pStyle w:val="Titre3"/>
      </w:pPr>
      <w:r>
        <w:t>Traitement curatif : chirurgie </w:t>
      </w:r>
    </w:p>
    <w:p w:rsidR="009F04A6" w:rsidRDefault="009F04A6" w:rsidP="009F04A6">
      <w:pPr>
        <w:pStyle w:val="Paragraphedeliste"/>
        <w:numPr>
          <w:ilvl w:val="0"/>
          <w:numId w:val="1"/>
        </w:numPr>
      </w:pPr>
      <w:r>
        <w:t>Seule à une prétention curative : 20%</w:t>
      </w:r>
    </w:p>
    <w:p w:rsidR="009F04A6" w:rsidRDefault="009F04A6" w:rsidP="009F04A6">
      <w:pPr>
        <w:pStyle w:val="Paragraphedeliste"/>
        <w:numPr>
          <w:ilvl w:val="0"/>
          <w:numId w:val="1"/>
        </w:numPr>
      </w:pPr>
      <w:r>
        <w:t xml:space="preserve">Résection = abord combiné abdominal et thoracique </w:t>
      </w:r>
    </w:p>
    <w:p w:rsidR="009F04A6" w:rsidRDefault="009F04A6" w:rsidP="009F04A6">
      <w:pPr>
        <w:pStyle w:val="Paragraphedeliste"/>
        <w:numPr>
          <w:ilvl w:val="0"/>
          <w:numId w:val="1"/>
        </w:numPr>
      </w:pPr>
      <w:r>
        <w:t>Consiste en :</w:t>
      </w:r>
    </w:p>
    <w:p w:rsidR="009F04A6" w:rsidRDefault="009F04A6" w:rsidP="009F04A6">
      <w:pPr>
        <w:pStyle w:val="Paragraphedeliste"/>
        <w:numPr>
          <w:ilvl w:val="1"/>
          <w:numId w:val="1"/>
        </w:numPr>
      </w:pPr>
      <w:r>
        <w:t xml:space="preserve">Une </w:t>
      </w:r>
      <w:proofErr w:type="spellStart"/>
      <w:r>
        <w:t>œsophagectomie</w:t>
      </w:r>
      <w:proofErr w:type="spellEnd"/>
      <w:r>
        <w:t xml:space="preserve"> </w:t>
      </w:r>
      <w:r w:rsidR="00E15C83">
        <w:t xml:space="preserve">passant à 5cm au dessus de la tumeur </w:t>
      </w:r>
    </w:p>
    <w:p w:rsidR="00E15C83" w:rsidRDefault="00E15C83" w:rsidP="009F04A6">
      <w:pPr>
        <w:pStyle w:val="Paragraphedeliste"/>
        <w:numPr>
          <w:ilvl w:val="1"/>
          <w:numId w:val="1"/>
        </w:numPr>
      </w:pPr>
      <w:r>
        <w:t xml:space="preserve">Un curage lymphatique </w:t>
      </w:r>
    </w:p>
    <w:p w:rsidR="00E15C83" w:rsidRDefault="00E15C83" w:rsidP="009F04A6">
      <w:pPr>
        <w:pStyle w:val="Paragraphedeliste"/>
        <w:numPr>
          <w:ilvl w:val="1"/>
          <w:numId w:val="1"/>
        </w:numPr>
      </w:pPr>
      <w:r>
        <w:t xml:space="preserve">Un rétablissement de la continuité  digestive par gastroplastie ou par </w:t>
      </w:r>
      <w:proofErr w:type="spellStart"/>
      <w:r>
        <w:t>oeso-coloplastie</w:t>
      </w:r>
      <w:proofErr w:type="spellEnd"/>
      <w:r>
        <w:t xml:space="preserve"> </w:t>
      </w:r>
    </w:p>
    <w:p w:rsidR="00E15C83" w:rsidRDefault="00E15C83" w:rsidP="00E15C83">
      <w:pPr>
        <w:pStyle w:val="Titre4"/>
      </w:pPr>
      <w:r>
        <w:lastRenderedPageBreak/>
        <w:t>Intervention  de Lewis :</w:t>
      </w:r>
    </w:p>
    <w:p w:rsidR="00D1715C" w:rsidRDefault="00D1715C" w:rsidP="00D1715C">
      <w:pPr>
        <w:pStyle w:val="Paragraphedeliste"/>
        <w:numPr>
          <w:ilvl w:val="0"/>
          <w:numId w:val="1"/>
        </w:numPr>
      </w:pPr>
      <w:r>
        <w:t xml:space="preserve">Laparotomie première pour explorer la cavité péritonéale et préparer le tube gastrique </w:t>
      </w:r>
    </w:p>
    <w:p w:rsidR="00D1715C" w:rsidRDefault="00D1715C" w:rsidP="00D1715C">
      <w:pPr>
        <w:pStyle w:val="Paragraphedeliste"/>
        <w:numPr>
          <w:ilvl w:val="0"/>
          <w:numId w:val="1"/>
        </w:numPr>
      </w:pPr>
      <w:r>
        <w:t>+ Thoracotomie droite pour l’</w:t>
      </w:r>
      <w:proofErr w:type="spellStart"/>
      <w:r w:rsidR="00EB1C46">
        <w:t>œsophage</w:t>
      </w:r>
      <w:r>
        <w:t>ctomie</w:t>
      </w:r>
      <w:proofErr w:type="spellEnd"/>
      <w:r>
        <w:t xml:space="preserve"> </w:t>
      </w:r>
    </w:p>
    <w:p w:rsidR="00D1715C" w:rsidRDefault="00D1715C" w:rsidP="00D1715C">
      <w:pPr>
        <w:pStyle w:val="Paragraphedeliste"/>
        <w:numPr>
          <w:ilvl w:val="0"/>
          <w:numId w:val="1"/>
        </w:numPr>
      </w:pPr>
      <w:r>
        <w:t xml:space="preserve">+ Anastomose </w:t>
      </w:r>
      <w:proofErr w:type="spellStart"/>
      <w:r>
        <w:t>oeso</w:t>
      </w:r>
      <w:proofErr w:type="spellEnd"/>
      <w:r>
        <w:t xml:space="preserve">-gastrique à la main ou à l’agrafeuse anastomotique </w:t>
      </w:r>
    </w:p>
    <w:p w:rsidR="00D1715C" w:rsidRDefault="00D1715C" w:rsidP="00D1715C">
      <w:pPr>
        <w:pStyle w:val="Paragraphedeliste"/>
        <w:numPr>
          <w:ilvl w:val="0"/>
          <w:numId w:val="1"/>
        </w:numPr>
      </w:pPr>
      <w:r>
        <w:t xml:space="preserve">+ </w:t>
      </w:r>
      <w:proofErr w:type="spellStart"/>
      <w:r>
        <w:t>Pyloroplastie</w:t>
      </w:r>
      <w:proofErr w:type="spellEnd"/>
      <w:r>
        <w:t xml:space="preserve"> doit suivre cette intervention </w:t>
      </w:r>
    </w:p>
    <w:p w:rsidR="00D1715C" w:rsidRDefault="00D1715C" w:rsidP="00D1715C">
      <w:pPr>
        <w:pStyle w:val="Titre4"/>
      </w:pPr>
      <w:r>
        <w:t>Opération de SWEET (rarement réaliste) :</w:t>
      </w:r>
    </w:p>
    <w:p w:rsidR="00BB0114" w:rsidRDefault="00BB0114" w:rsidP="00BB0114">
      <w:pPr>
        <w:pStyle w:val="Paragraphedeliste"/>
        <w:numPr>
          <w:ilvl w:val="0"/>
          <w:numId w:val="1"/>
        </w:numPr>
      </w:pPr>
      <w:r>
        <w:t xml:space="preserve">Réalisée par thoracotomie gauche en utilisant la même préparation qu’avant </w:t>
      </w:r>
    </w:p>
    <w:p w:rsidR="00E0335C" w:rsidRPr="00BB0114" w:rsidRDefault="00E0335C" w:rsidP="00E0335C">
      <w:pPr>
        <w:pStyle w:val="Titre4"/>
      </w:pPr>
      <w:r>
        <w:t>Opération d’AKIYAMA :</w:t>
      </w:r>
    </w:p>
    <w:p w:rsidR="00206499" w:rsidRDefault="00E0335C" w:rsidP="00E0335C">
      <w:pPr>
        <w:pStyle w:val="Paragraphedeliste"/>
        <w:numPr>
          <w:ilvl w:val="0"/>
          <w:numId w:val="1"/>
        </w:numPr>
      </w:pPr>
      <w:r>
        <w:t>Thoracotomie pour s’assurer de l’</w:t>
      </w:r>
      <w:proofErr w:type="spellStart"/>
      <w:r>
        <w:t>extirpabilité</w:t>
      </w:r>
      <w:proofErr w:type="spellEnd"/>
      <w:r>
        <w:t xml:space="preserve"> de la lésion </w:t>
      </w:r>
    </w:p>
    <w:p w:rsidR="00E0335C" w:rsidRDefault="00E0335C" w:rsidP="00E0335C">
      <w:pPr>
        <w:pStyle w:val="Paragraphedeliste"/>
        <w:numPr>
          <w:ilvl w:val="0"/>
          <w:numId w:val="1"/>
        </w:numPr>
      </w:pPr>
      <w:r>
        <w:t xml:space="preserve">+ Laparotomie pour la confection du tube gastrique </w:t>
      </w:r>
    </w:p>
    <w:p w:rsidR="00E0335C" w:rsidRDefault="00E0335C" w:rsidP="00E0335C">
      <w:pPr>
        <w:pStyle w:val="Paragraphedeliste"/>
        <w:numPr>
          <w:ilvl w:val="0"/>
          <w:numId w:val="1"/>
        </w:numPr>
      </w:pPr>
      <w:r>
        <w:t xml:space="preserve">+ Incision cervicale pour l’anastomose </w:t>
      </w:r>
      <w:proofErr w:type="spellStart"/>
      <w:r w:rsidR="000C0F21">
        <w:t>œso</w:t>
      </w:r>
      <w:r>
        <w:t>-gastrique</w:t>
      </w:r>
      <w:proofErr w:type="spellEnd"/>
      <w:r>
        <w:t xml:space="preserve"> </w:t>
      </w:r>
    </w:p>
    <w:p w:rsidR="00E0335C" w:rsidRDefault="00E0335C" w:rsidP="00E0335C">
      <w:pPr>
        <w:pStyle w:val="Titre4"/>
      </w:pPr>
      <w:r>
        <w:t>Indication du niveau d’anastomose :</w:t>
      </w:r>
    </w:p>
    <w:p w:rsidR="00E0335C" w:rsidRDefault="00E0335C" w:rsidP="00E0335C">
      <w:pPr>
        <w:pStyle w:val="Paragraphedeliste"/>
        <w:numPr>
          <w:ilvl w:val="0"/>
          <w:numId w:val="1"/>
        </w:numPr>
      </w:pPr>
      <w:r>
        <w:t xml:space="preserve">Anastomose intra-thoracique pour les tumeurs infra-aortiques </w:t>
      </w:r>
    </w:p>
    <w:p w:rsidR="00AC19BE" w:rsidRDefault="00AC19BE" w:rsidP="00E0335C">
      <w:pPr>
        <w:pStyle w:val="Paragraphedeliste"/>
        <w:numPr>
          <w:ilvl w:val="0"/>
          <w:numId w:val="1"/>
        </w:numPr>
      </w:pPr>
      <w:r>
        <w:t xml:space="preserve">Anastomose cervicale pour les  tumeurs sus-aortiques et cervicales </w:t>
      </w:r>
    </w:p>
    <w:p w:rsidR="00AC19BE" w:rsidRDefault="00AC19BE" w:rsidP="00AC19BE">
      <w:pPr>
        <w:pStyle w:val="Titre3"/>
      </w:pPr>
      <w:r>
        <w:t>Traitement palliatif :</w:t>
      </w:r>
    </w:p>
    <w:p w:rsidR="00AC19BE" w:rsidRPr="000C0F21" w:rsidRDefault="00AC19BE" w:rsidP="00AC19BE">
      <w:pPr>
        <w:pStyle w:val="Paragraphedeliste"/>
        <w:numPr>
          <w:ilvl w:val="0"/>
          <w:numId w:val="1"/>
        </w:numPr>
        <w:rPr>
          <w:b/>
          <w:bCs/>
        </w:rPr>
      </w:pPr>
      <w:r w:rsidRPr="000C0F21">
        <w:t>Vise</w:t>
      </w:r>
      <w:r w:rsidRPr="000C0F21">
        <w:rPr>
          <w:b/>
          <w:bCs/>
        </w:rPr>
        <w:t xml:space="preserve"> à améliorer le temps à vivre </w:t>
      </w:r>
      <w:r w:rsidRPr="000C0F21">
        <w:t>pour le malade par :</w:t>
      </w:r>
    </w:p>
    <w:p w:rsidR="00AC19BE" w:rsidRDefault="00AC19BE" w:rsidP="00AC19BE">
      <w:pPr>
        <w:pStyle w:val="Paragraphedeliste"/>
        <w:numPr>
          <w:ilvl w:val="1"/>
          <w:numId w:val="1"/>
        </w:numPr>
      </w:pPr>
      <w:r>
        <w:t>Rétablissement de l’état nutritionnel</w:t>
      </w:r>
    </w:p>
    <w:p w:rsidR="0069071B" w:rsidRDefault="0069071B" w:rsidP="00AC19BE">
      <w:pPr>
        <w:pStyle w:val="Paragraphedeliste"/>
        <w:numPr>
          <w:ilvl w:val="1"/>
          <w:numId w:val="1"/>
        </w:numPr>
      </w:pPr>
      <w:r>
        <w:t xml:space="preserve">Amélioration de la qualité de vie </w:t>
      </w:r>
    </w:p>
    <w:p w:rsidR="0069071B" w:rsidRPr="000C0F21" w:rsidRDefault="0069071B" w:rsidP="0069071B">
      <w:pPr>
        <w:pStyle w:val="Paragraphedeliste"/>
        <w:numPr>
          <w:ilvl w:val="0"/>
          <w:numId w:val="1"/>
        </w:numPr>
        <w:rPr>
          <w:b/>
          <w:bCs/>
        </w:rPr>
      </w:pPr>
      <w:r w:rsidRPr="000C0F21">
        <w:rPr>
          <w:b/>
          <w:bCs/>
        </w:rPr>
        <w:t>05 méthodes :</w:t>
      </w:r>
    </w:p>
    <w:p w:rsidR="0069071B" w:rsidRPr="000C0F21" w:rsidRDefault="0069071B" w:rsidP="0069071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0F21">
        <w:rPr>
          <w:b/>
          <w:bCs/>
          <w:i/>
          <w:iCs/>
        </w:rPr>
        <w:t>Chirurgie :</w:t>
      </w:r>
    </w:p>
    <w:p w:rsidR="0069071B" w:rsidRDefault="0069071B" w:rsidP="0069071B">
      <w:pPr>
        <w:pStyle w:val="Paragraphedeliste"/>
        <w:numPr>
          <w:ilvl w:val="2"/>
          <w:numId w:val="1"/>
        </w:numPr>
      </w:pPr>
      <w:r>
        <w:t>Gastrostomie d’alimentation/dernier recours</w:t>
      </w:r>
    </w:p>
    <w:p w:rsidR="0069071B" w:rsidRDefault="00297509" w:rsidP="0069071B">
      <w:pPr>
        <w:pStyle w:val="Paragraphedeliste"/>
        <w:numPr>
          <w:ilvl w:val="2"/>
          <w:numId w:val="1"/>
        </w:numPr>
      </w:pPr>
      <w:proofErr w:type="spellStart"/>
      <w:r>
        <w:t>Œso</w:t>
      </w:r>
      <w:proofErr w:type="spellEnd"/>
      <w:r w:rsidR="0069071B">
        <w:t xml:space="preserve">-gastroplastie palliative </w:t>
      </w:r>
    </w:p>
    <w:p w:rsidR="0069071B" w:rsidRDefault="00297509" w:rsidP="0069071B">
      <w:pPr>
        <w:pStyle w:val="Paragraphedeliste"/>
        <w:numPr>
          <w:ilvl w:val="2"/>
          <w:numId w:val="1"/>
        </w:numPr>
      </w:pPr>
      <w:proofErr w:type="spellStart"/>
      <w:r>
        <w:t>Œso</w:t>
      </w:r>
      <w:r w:rsidR="0069071B">
        <w:t>-coloplastie</w:t>
      </w:r>
      <w:proofErr w:type="spellEnd"/>
      <w:r w:rsidR="0069071B">
        <w:t xml:space="preserve"> </w:t>
      </w:r>
    </w:p>
    <w:p w:rsidR="0069071B" w:rsidRDefault="00271979" w:rsidP="00271979">
      <w:pPr>
        <w:pStyle w:val="Paragraphedeliste"/>
        <w:numPr>
          <w:ilvl w:val="1"/>
          <w:numId w:val="1"/>
        </w:numPr>
      </w:pPr>
      <w:r w:rsidRPr="000C0F21">
        <w:rPr>
          <w:b/>
          <w:bCs/>
          <w:i/>
          <w:iCs/>
        </w:rPr>
        <w:t xml:space="preserve">Intubation endoscopique : </w:t>
      </w:r>
      <w:r>
        <w:t xml:space="preserve">tube rigide  après dilatation de la tumeur </w:t>
      </w:r>
    </w:p>
    <w:p w:rsidR="00271979" w:rsidRDefault="00271979" w:rsidP="00271979">
      <w:pPr>
        <w:pStyle w:val="Paragraphedeliste"/>
        <w:numPr>
          <w:ilvl w:val="1"/>
          <w:numId w:val="1"/>
        </w:numPr>
      </w:pPr>
      <w:r w:rsidRPr="000C0F21">
        <w:rPr>
          <w:b/>
          <w:bCs/>
          <w:i/>
          <w:iCs/>
        </w:rPr>
        <w:t xml:space="preserve">Radiothérapie : </w:t>
      </w:r>
      <w:r>
        <w:t xml:space="preserve">cancer épidermoïde radiosensible, théoriquement </w:t>
      </w:r>
      <w:proofErr w:type="spellStart"/>
      <w:r>
        <w:t>radiocurable</w:t>
      </w:r>
      <w:proofErr w:type="spellEnd"/>
    </w:p>
    <w:p w:rsidR="00271979" w:rsidRPr="000C0F21" w:rsidRDefault="00271979" w:rsidP="0027197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C0F21">
        <w:rPr>
          <w:b/>
          <w:bCs/>
          <w:i/>
          <w:iCs/>
        </w:rPr>
        <w:t xml:space="preserve">Chimiothérapie </w:t>
      </w:r>
    </w:p>
    <w:p w:rsidR="00271979" w:rsidRPr="000C0F21" w:rsidRDefault="00271979" w:rsidP="0027197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0C0F21">
        <w:rPr>
          <w:b/>
          <w:bCs/>
          <w:i/>
          <w:iCs/>
        </w:rPr>
        <w:t>Radiochimiothérapie</w:t>
      </w:r>
      <w:proofErr w:type="spellEnd"/>
      <w:r w:rsidRPr="000C0F21">
        <w:rPr>
          <w:b/>
          <w:bCs/>
          <w:i/>
          <w:iCs/>
        </w:rPr>
        <w:t xml:space="preserve"> </w:t>
      </w:r>
    </w:p>
    <w:p w:rsidR="00B30C89" w:rsidRDefault="00B30C89" w:rsidP="00B30C89">
      <w:pPr>
        <w:pStyle w:val="Titre2"/>
      </w:pPr>
      <w:r>
        <w:t>Résultats :</w:t>
      </w:r>
    </w:p>
    <w:p w:rsidR="00B30C89" w:rsidRPr="00297509" w:rsidRDefault="00B30C89" w:rsidP="00B30C89">
      <w:pPr>
        <w:pStyle w:val="Paragraphedeliste"/>
        <w:numPr>
          <w:ilvl w:val="0"/>
          <w:numId w:val="1"/>
        </w:numPr>
        <w:rPr>
          <w:b/>
          <w:bCs/>
        </w:rPr>
      </w:pPr>
      <w:r w:rsidRPr="00297509">
        <w:rPr>
          <w:b/>
          <w:bCs/>
        </w:rPr>
        <w:t>Pronostic médiocre :</w:t>
      </w:r>
    </w:p>
    <w:p w:rsidR="00B30C89" w:rsidRDefault="00B30C89" w:rsidP="00B30C89">
      <w:pPr>
        <w:pStyle w:val="Paragraphedeliste"/>
        <w:numPr>
          <w:ilvl w:val="1"/>
          <w:numId w:val="1"/>
        </w:numPr>
      </w:pPr>
      <w:r>
        <w:t xml:space="preserve">30 -35% à 5 ans dans les formes curables </w:t>
      </w:r>
    </w:p>
    <w:p w:rsidR="00722096" w:rsidRPr="00B30C89" w:rsidRDefault="00722096" w:rsidP="00B30C89">
      <w:pPr>
        <w:pStyle w:val="Paragraphedeliste"/>
        <w:numPr>
          <w:ilvl w:val="1"/>
          <w:numId w:val="1"/>
        </w:numPr>
      </w:pPr>
      <w:r>
        <w:t xml:space="preserve">10% pour l’ensemble de la population malade </w:t>
      </w:r>
    </w:p>
    <w:p w:rsidR="00206499" w:rsidRDefault="00206499" w:rsidP="00206499"/>
    <w:p w:rsidR="00206499" w:rsidRPr="00206499" w:rsidRDefault="00206499" w:rsidP="00206499"/>
    <w:sectPr w:rsidR="00206499" w:rsidRPr="00206499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5990" w:rsidRDefault="000A5990" w:rsidP="000E118E">
      <w:pPr>
        <w:spacing w:before="0" w:after="0" w:line="240" w:lineRule="auto"/>
      </w:pPr>
      <w:r>
        <w:separator/>
      </w:r>
    </w:p>
  </w:endnote>
  <w:endnote w:type="continuationSeparator" w:id="0">
    <w:p w:rsidR="000A5990" w:rsidRDefault="000A5990" w:rsidP="000E11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 Ligh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41145680"/>
      <w:docPartObj>
        <w:docPartGallery w:val="Page Numbers (Bottom of Page)"/>
        <w:docPartUnique/>
      </w:docPartObj>
    </w:sdtPr>
    <w:sdtContent>
      <w:p w:rsidR="003B340D" w:rsidRDefault="003B340D" w:rsidP="0023288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E118E" w:rsidRDefault="000E11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547876164"/>
      <w:docPartObj>
        <w:docPartGallery w:val="Page Numbers (Bottom of Page)"/>
        <w:docPartUnique/>
      </w:docPartObj>
    </w:sdtPr>
    <w:sdtContent>
      <w:p w:rsidR="003B340D" w:rsidRDefault="003B340D" w:rsidP="0023288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E118E" w:rsidRDefault="000E11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5990" w:rsidRDefault="000A5990" w:rsidP="000E118E">
      <w:pPr>
        <w:spacing w:before="0" w:after="0" w:line="240" w:lineRule="auto"/>
      </w:pPr>
      <w:r>
        <w:separator/>
      </w:r>
    </w:p>
  </w:footnote>
  <w:footnote w:type="continuationSeparator" w:id="0">
    <w:p w:rsidR="000A5990" w:rsidRDefault="000A5990" w:rsidP="000E118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118E" w:rsidRDefault="00A20F2E">
    <w:pPr>
      <w:pStyle w:val="En-tte"/>
    </w:pPr>
    <w:r>
      <w:t>10 Février 2025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D05DF"/>
    <w:multiLevelType w:val="hybridMultilevel"/>
    <w:tmpl w:val="977E35F0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058D7"/>
    <w:multiLevelType w:val="hybridMultilevel"/>
    <w:tmpl w:val="3D0092FE"/>
    <w:lvl w:ilvl="0" w:tplc="FFFFFFFF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300157">
    <w:abstractNumId w:val="1"/>
  </w:num>
  <w:num w:numId="2" w16cid:durableId="174864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593"/>
    <w:rsid w:val="00034DBC"/>
    <w:rsid w:val="000403FF"/>
    <w:rsid w:val="00055573"/>
    <w:rsid w:val="000A5990"/>
    <w:rsid w:val="000C0F21"/>
    <w:rsid w:val="000D5C5A"/>
    <w:rsid w:val="000E118E"/>
    <w:rsid w:val="001358E5"/>
    <w:rsid w:val="00206499"/>
    <w:rsid w:val="002227D3"/>
    <w:rsid w:val="002270AE"/>
    <w:rsid w:val="00260D78"/>
    <w:rsid w:val="00271979"/>
    <w:rsid w:val="00297509"/>
    <w:rsid w:val="002B40F7"/>
    <w:rsid w:val="002B624F"/>
    <w:rsid w:val="002D73C9"/>
    <w:rsid w:val="002F16F9"/>
    <w:rsid w:val="00307741"/>
    <w:rsid w:val="00355020"/>
    <w:rsid w:val="00370EFC"/>
    <w:rsid w:val="003B340D"/>
    <w:rsid w:val="003B52F1"/>
    <w:rsid w:val="003C4F8B"/>
    <w:rsid w:val="003D7121"/>
    <w:rsid w:val="00417F8D"/>
    <w:rsid w:val="00470B7C"/>
    <w:rsid w:val="004824E1"/>
    <w:rsid w:val="00486239"/>
    <w:rsid w:val="004D78F1"/>
    <w:rsid w:val="00557BE4"/>
    <w:rsid w:val="005C7A21"/>
    <w:rsid w:val="005D3BAA"/>
    <w:rsid w:val="005D63C7"/>
    <w:rsid w:val="005F5B1B"/>
    <w:rsid w:val="00620B83"/>
    <w:rsid w:val="0065755C"/>
    <w:rsid w:val="0069071B"/>
    <w:rsid w:val="006A6116"/>
    <w:rsid w:val="00722096"/>
    <w:rsid w:val="00726135"/>
    <w:rsid w:val="007554C7"/>
    <w:rsid w:val="007A31FF"/>
    <w:rsid w:val="007F5607"/>
    <w:rsid w:val="00806B90"/>
    <w:rsid w:val="008360BE"/>
    <w:rsid w:val="008930D0"/>
    <w:rsid w:val="008B65F0"/>
    <w:rsid w:val="008C70F6"/>
    <w:rsid w:val="00911179"/>
    <w:rsid w:val="009E48A4"/>
    <w:rsid w:val="009F04A6"/>
    <w:rsid w:val="009F0590"/>
    <w:rsid w:val="00A052ED"/>
    <w:rsid w:val="00A12390"/>
    <w:rsid w:val="00A15F22"/>
    <w:rsid w:val="00A20F2E"/>
    <w:rsid w:val="00A91C70"/>
    <w:rsid w:val="00AC19BE"/>
    <w:rsid w:val="00B30C89"/>
    <w:rsid w:val="00B50797"/>
    <w:rsid w:val="00B7027A"/>
    <w:rsid w:val="00B7070B"/>
    <w:rsid w:val="00BB0114"/>
    <w:rsid w:val="00BB3882"/>
    <w:rsid w:val="00C026C0"/>
    <w:rsid w:val="00C37593"/>
    <w:rsid w:val="00C37B70"/>
    <w:rsid w:val="00D01A9D"/>
    <w:rsid w:val="00D1715C"/>
    <w:rsid w:val="00D462CF"/>
    <w:rsid w:val="00D503A0"/>
    <w:rsid w:val="00D805C0"/>
    <w:rsid w:val="00E0335C"/>
    <w:rsid w:val="00E15C83"/>
    <w:rsid w:val="00E33275"/>
    <w:rsid w:val="00E62821"/>
    <w:rsid w:val="00EB1C46"/>
    <w:rsid w:val="00EE55F4"/>
    <w:rsid w:val="00EF1A0D"/>
    <w:rsid w:val="00EF7CD6"/>
    <w:rsid w:val="00F11919"/>
    <w:rsid w:val="00F467B0"/>
    <w:rsid w:val="00F8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BAF98"/>
  <w15:chartTrackingRefBased/>
  <w15:docId w15:val="{D4EB5D31-F135-4141-BE71-5A20C465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E118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118E"/>
  </w:style>
  <w:style w:type="paragraph" w:styleId="Pieddepage">
    <w:name w:val="footer"/>
    <w:basedOn w:val="Normal"/>
    <w:link w:val="PieddepageCar"/>
    <w:uiPriority w:val="99"/>
    <w:unhideWhenUsed/>
    <w:rsid w:val="000E118E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118E"/>
  </w:style>
  <w:style w:type="character" w:styleId="Numrodepage">
    <w:name w:val="page number"/>
    <w:basedOn w:val="Policepardfaut"/>
    <w:uiPriority w:val="99"/>
    <w:semiHidden/>
    <w:unhideWhenUsed/>
    <w:rsid w:val="003B340D"/>
  </w:style>
  <w:style w:type="paragraph" w:styleId="Paragraphedeliste">
    <w:name w:val="List Paragraph"/>
    <w:basedOn w:val="Normal"/>
    <w:uiPriority w:val="34"/>
    <w:qFormat/>
    <w:rsid w:val="003D7121"/>
    <w:pPr>
      <w:ind w:left="720"/>
      <w:contextualSpacing/>
    </w:pPr>
  </w:style>
  <w:style w:type="table" w:styleId="Grilledutableau">
    <w:name w:val="Table Grid"/>
    <w:basedOn w:val="TableauNormal"/>
    <w:uiPriority w:val="39"/>
    <w:rsid w:val="0065755C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8C70F6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144</TotalTime>
  <Pages>6</Pages>
  <Words>1195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74</cp:revision>
  <dcterms:created xsi:type="dcterms:W3CDTF">2025-02-12T11:02:00Z</dcterms:created>
  <dcterms:modified xsi:type="dcterms:W3CDTF">2025-02-22T10:30:00Z</dcterms:modified>
</cp:coreProperties>
</file>